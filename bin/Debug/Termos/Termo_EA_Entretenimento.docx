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387" w14:textId="7E2E7114" w:rsidR="00F628F9" w:rsidRDefault="00F628F9" w:rsidP="3B735510">
      <w:pPr>
        <w:shd w:val="clear" w:color="auto" w:fill="FFFFFF" w:themeFill="background1"/>
        <w:jc w:val="center"/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</w:pPr>
      <w:r w:rsidRPr="3B735510"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  <w:t>TERMO DE RESPONSABILIDADE PELA GUARDA E USO DO</w:t>
      </w:r>
    </w:p>
    <w:p w14:paraId="2AD28000" w14:textId="77777777" w:rsidR="00F628F9" w:rsidRPr="00783C58" w:rsidRDefault="00F628F9" w:rsidP="3B735510">
      <w:pPr>
        <w:shd w:val="clear" w:color="auto" w:fill="FFFFFF" w:themeFill="background1"/>
        <w:jc w:val="center"/>
        <w:rPr>
          <w:rFonts w:eastAsia="Times New Roman"/>
          <w:sz w:val="28"/>
          <w:szCs w:val="28"/>
          <w:lang w:eastAsia="pt-BR"/>
        </w:rPr>
      </w:pPr>
      <w:r w:rsidRPr="3B735510"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  <w:t>EQUIPAMENTO DE TRABALHO</w:t>
      </w:r>
    </w:p>
    <w:p w14:paraId="68854083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5B08CA7D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791062CB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04AAF458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2D6C8B58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Nome: {Usuario}</w:t>
      </w:r>
    </w:p>
    <w:p w14:paraId="382A6B5D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Telefone: {Telefone}</w:t>
      </w:r>
    </w:p>
    <w:p w14:paraId="4E6591B2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 xml:space="preserve">E-mail: {Email} </w:t>
      </w:r>
    </w:p>
    <w:p w14:paraId="29933B5F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10597FF6" w14:textId="1536E70B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 xml:space="preserve">Recebi da empresa </w:t>
      </w:r>
      <w:r>
        <w:rPr>
          <w:rFonts w:eastAsia="Times New Roman"/>
          <w:b/>
          <w:sz w:val="24"/>
          <w:szCs w:val="24"/>
          <w:bdr w:val="none" w:sz="0" w:space="0" w:color="auto" w:frame="1"/>
          <w:lang w:eastAsia="pt-BR"/>
        </w:rPr>
        <w:t>EA Entretenimento e Esporte Ltda</w:t>
      </w: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 xml:space="preserve">, CNPJ n° </w:t>
      </w:r>
      <w:r>
        <w:rPr>
          <w:rFonts w:eastAsia="Times New Roman"/>
          <w:b/>
          <w:sz w:val="24"/>
          <w:szCs w:val="24"/>
          <w:bdr w:val="none" w:sz="0" w:space="0" w:color="auto" w:frame="1"/>
          <w:lang w:eastAsia="pt-BR"/>
        </w:rPr>
        <w:t>53.570.590/0001-43</w:t>
      </w: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, a título de empréstimo, para meu uso exclusivo, os equipamentos especificados neste termo de responsabilidade, comprometendo-me a mantê-los em perfeito estado de conservação, ficando ciente de que:</w:t>
      </w:r>
    </w:p>
    <w:p w14:paraId="548EA8AD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7FE9EA68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1 - Em caso de dano, inutilização ou extravio do equipamento deverei comunicar imediatamente ao setor competente.</w:t>
      </w:r>
    </w:p>
    <w:p w14:paraId="4BD297C2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6914D09B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2 - Terminando os serviços ou no caso de rescisão do contrato de trabalho, devolverei o equipamento completo e em perfeito estado de conservação, considerando-se o tempo do uso dele, ao setor competente.</w:t>
      </w:r>
    </w:p>
    <w:p w14:paraId="5E93B00F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62D622E9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3 - Estando os equipamentos em minha posse, estarei sujeito a inspeções sem prévio aviso.</w:t>
      </w:r>
    </w:p>
    <w:p w14:paraId="4C064153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2704F096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038E5F65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07EE6250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5F3E4883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8817" w:type="dxa"/>
        <w:tblInd w:w="-5" w:type="dxa"/>
        <w:tblLook w:val="04A0" w:firstRow="1" w:lastRow="0" w:firstColumn="1" w:lastColumn="0" w:noHBand="0" w:noVBand="1"/>
      </w:tblPr>
      <w:tblGrid>
        <w:gridCol w:w="1565"/>
        <w:gridCol w:w="1745"/>
        <w:gridCol w:w="2786"/>
        <w:gridCol w:w="2721"/>
      </w:tblGrid>
      <w:tr w:rsidR="00CF17C2" w:rsidRPr="00B064D2" w14:paraId="39512E0A" w14:textId="77777777" w:rsidTr="00A97548">
        <w:trPr>
          <w:trHeight w:val="259"/>
        </w:trPr>
        <w:tc>
          <w:tcPr>
            <w:tcW w:w="1565" w:type="dxa"/>
          </w:tcPr>
          <w:p w14:paraId="2043FF8C" w14:textId="77777777" w:rsidR="00CF17C2" w:rsidRPr="00B064D2" w:rsidRDefault="00CF17C2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Bidi"/>
                <w:b/>
                <w:bCs/>
                <w:sz w:val="24"/>
                <w:szCs w:val="24"/>
              </w:rPr>
              <w:t>PATRIMONIO</w:t>
            </w:r>
          </w:p>
        </w:tc>
        <w:tc>
          <w:tcPr>
            <w:tcW w:w="1745" w:type="dxa"/>
          </w:tcPr>
          <w:p w14:paraId="6BAF55AE" w14:textId="77777777" w:rsidR="00CF17C2" w:rsidRPr="3B735510" w:rsidRDefault="00CF17C2" w:rsidP="00A9754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2786" w:type="dxa"/>
          </w:tcPr>
          <w:p w14:paraId="4076DA6A" w14:textId="77777777" w:rsidR="00CF17C2" w:rsidRPr="00B064D2" w:rsidRDefault="00CF17C2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21" w:type="dxa"/>
          </w:tcPr>
          <w:p w14:paraId="2AA5E50F" w14:textId="77777777" w:rsidR="00CF17C2" w:rsidRPr="00B064D2" w:rsidRDefault="00CF17C2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proofErr w:type="gramStart"/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N.S</w:t>
            </w:r>
            <w:proofErr w:type="gramEnd"/>
          </w:p>
        </w:tc>
      </w:tr>
      <w:tr w:rsidR="00CF17C2" w:rsidRPr="00F41D8C" w14:paraId="02E96B95" w14:textId="77777777" w:rsidTr="00A97548">
        <w:trPr>
          <w:trHeight w:val="448"/>
        </w:trPr>
        <w:tc>
          <w:tcPr>
            <w:tcW w:w="1565" w:type="dxa"/>
          </w:tcPr>
          <w:p w14:paraId="7A601B4F" w14:textId="77777777" w:rsidR="00CF17C2" w:rsidRDefault="00CF17C2" w:rsidP="00A97548">
            <w:pPr>
              <w:jc w:val="center"/>
            </w:pPr>
          </w:p>
          <w:p w14:paraId="54049232" w14:textId="77777777" w:rsidR="00CF17C2" w:rsidRDefault="00CF17C2" w:rsidP="00A97548">
            <w:pPr>
              <w:jc w:val="center"/>
            </w:pPr>
            <w:r>
              <w:t>{Patrimonio}</w:t>
            </w:r>
          </w:p>
        </w:tc>
        <w:tc>
          <w:tcPr>
            <w:tcW w:w="1745" w:type="dxa"/>
          </w:tcPr>
          <w:p w14:paraId="4E69629A" w14:textId="77777777" w:rsidR="00CF17C2" w:rsidRDefault="00CF17C2" w:rsidP="00A97548">
            <w:pPr>
              <w:jc w:val="center"/>
            </w:pPr>
          </w:p>
          <w:p w14:paraId="3BF89100" w14:textId="77777777" w:rsidR="00CF17C2" w:rsidRDefault="00CF17C2" w:rsidP="00A97548">
            <w:pPr>
              <w:jc w:val="center"/>
              <w:rPr>
                <w:rFonts w:eastAsia="Calibri" w:cs="Calibri"/>
              </w:rPr>
            </w:pPr>
            <w:r w:rsidRPr="00926A5E">
              <w:t>{Marca}</w:t>
            </w:r>
          </w:p>
        </w:tc>
        <w:tc>
          <w:tcPr>
            <w:tcW w:w="2786" w:type="dxa"/>
          </w:tcPr>
          <w:p w14:paraId="49DF8BC9" w14:textId="77777777" w:rsidR="00CF17C2" w:rsidRDefault="00CF17C2" w:rsidP="00A97548">
            <w:pPr>
              <w:jc w:val="center"/>
              <w:rPr>
                <w:rFonts w:eastAsia="Calibri" w:cs="Calibri"/>
              </w:rPr>
            </w:pPr>
          </w:p>
          <w:p w14:paraId="20026F3E" w14:textId="77777777" w:rsidR="00CF17C2" w:rsidRPr="00634EC7" w:rsidRDefault="00CF17C2" w:rsidP="00A97548">
            <w:pPr>
              <w:jc w:val="center"/>
            </w:pPr>
            <w:r w:rsidRPr="00926A5E">
              <w:t>{Modelo}</w:t>
            </w:r>
          </w:p>
        </w:tc>
        <w:tc>
          <w:tcPr>
            <w:tcW w:w="2721" w:type="dxa"/>
          </w:tcPr>
          <w:p w14:paraId="18727378" w14:textId="77777777" w:rsidR="00CF17C2" w:rsidRDefault="00CF17C2" w:rsidP="00A97548">
            <w:pPr>
              <w:jc w:val="center"/>
              <w:rPr>
                <w:rFonts w:ascii="Arial" w:hAnsi="Arial" w:cs="Arial"/>
                <w:color w:val="800080"/>
              </w:rPr>
            </w:pPr>
          </w:p>
          <w:p w14:paraId="79C4832E" w14:textId="77777777" w:rsidR="00CF17C2" w:rsidRPr="00F12DAB" w:rsidRDefault="00CF17C2" w:rsidP="00A97548">
            <w:pPr>
              <w:jc w:val="center"/>
            </w:pPr>
            <w:r>
              <w:t xml:space="preserve"> </w:t>
            </w:r>
            <w:r w:rsidRPr="00926A5E">
              <w:t>{Serie}</w:t>
            </w:r>
          </w:p>
        </w:tc>
      </w:tr>
      <w:tr w:rsidR="00CF17C2" w14:paraId="6F1F1194" w14:textId="77777777" w:rsidTr="00A97548">
        <w:trPr>
          <w:trHeight w:val="389"/>
        </w:trPr>
        <w:tc>
          <w:tcPr>
            <w:tcW w:w="1565" w:type="dxa"/>
          </w:tcPr>
          <w:p w14:paraId="4FD0EDF2" w14:textId="77777777" w:rsidR="00CF17C2" w:rsidRDefault="00CF17C2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  <w:p w14:paraId="1D454D50" w14:textId="77777777" w:rsidR="00CF17C2" w:rsidRDefault="00CF17C2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B3ABDD" w14:textId="77777777" w:rsidR="00CF17C2" w:rsidRDefault="00CF17C2" w:rsidP="00A97548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35D500CC" w14:textId="77777777" w:rsidR="00CF17C2" w:rsidRDefault="00CF17C2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2721" w:type="dxa"/>
          </w:tcPr>
          <w:p w14:paraId="478C5ED6" w14:textId="77777777" w:rsidR="00CF17C2" w:rsidRDefault="00CF17C2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</w:tr>
    </w:tbl>
    <w:p w14:paraId="25DF5AB6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04A7D050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34EF3886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58582DA4" w14:textId="77777777" w:rsidR="007C14AB" w:rsidRPr="007C14AB" w:rsidRDefault="007C14AB" w:rsidP="007C14AB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  <w:r w:rsidRPr="007C14AB">
        <w:rPr>
          <w:rFonts w:eastAsia="Times New Roman"/>
          <w:sz w:val="24"/>
          <w:szCs w:val="24"/>
          <w:bdr w:val="none" w:sz="0" w:space="0" w:color="auto" w:frame="1"/>
          <w:lang w:eastAsia="pt-BR"/>
        </w:rPr>
        <w:t>São Paulo/SP, {Data}</w:t>
      </w:r>
    </w:p>
    <w:p w14:paraId="7D29E2E6" w14:textId="685F95A9" w:rsidR="00F628F9" w:rsidRDefault="00F628F9" w:rsidP="34C87B33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4AF29341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1BF2360C" w14:textId="77777777" w:rsidR="00F4015F" w:rsidRDefault="00F4015F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sectPr w:rsidR="00F4015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3D04" w14:textId="77777777" w:rsidR="0027164A" w:rsidRDefault="0027164A" w:rsidP="005E1593">
      <w:r>
        <w:separator/>
      </w:r>
    </w:p>
  </w:endnote>
  <w:endnote w:type="continuationSeparator" w:id="0">
    <w:p w14:paraId="641FA3FC" w14:textId="77777777" w:rsidR="0027164A" w:rsidRDefault="0027164A" w:rsidP="005E1593">
      <w:r>
        <w:continuationSeparator/>
      </w:r>
    </w:p>
  </w:endnote>
  <w:endnote w:type="continuationNotice" w:id="1">
    <w:p w14:paraId="18E5DE81" w14:textId="77777777" w:rsidR="0027164A" w:rsidRDefault="002716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8364"/>
      <w:gridCol w:w="244"/>
    </w:tblGrid>
    <w:tr w:rsidR="003B0024" w:rsidRPr="00211287" w14:paraId="1E8C2C7C" w14:textId="77777777" w:rsidTr="00211287">
      <w:trPr>
        <w:jc w:val="center"/>
      </w:trPr>
      <w:tc>
        <w:tcPr>
          <w:tcW w:w="8364" w:type="dxa"/>
          <w:vAlign w:val="center"/>
        </w:tcPr>
        <w:p w14:paraId="68467E52" w14:textId="27BC58C8" w:rsidR="00211287" w:rsidRPr="00453F5B" w:rsidRDefault="00211287" w:rsidP="00211287">
          <w:pPr>
            <w:pStyle w:val="Rodap"/>
            <w:spacing w:before="120" w:after="120"/>
            <w:ind w:right="-669"/>
            <w:rPr>
              <w:color w:val="000000" w:themeColor="text1"/>
              <w:sz w:val="20"/>
              <w:szCs w:val="20"/>
            </w:rPr>
          </w:pPr>
          <w:r w:rsidRPr="00453F5B">
            <w:rPr>
              <w:color w:val="000000" w:themeColor="text1"/>
              <w:sz w:val="20"/>
              <w:szCs w:val="20"/>
            </w:rPr>
            <w:t xml:space="preserve">Chamados: </w:t>
          </w:r>
          <w:r w:rsidR="00AB7E88">
            <w:rPr>
              <w:color w:val="000000" w:themeColor="text1"/>
              <w:sz w:val="20"/>
              <w:szCs w:val="20"/>
            </w:rPr>
            <w:t>epitychia</w:t>
          </w:r>
          <w:r w:rsidRPr="00453F5B">
            <w:rPr>
              <w:color w:val="000000" w:themeColor="text1"/>
              <w:sz w:val="20"/>
              <w:szCs w:val="20"/>
            </w:rPr>
            <w:t>.com.br | Telefon</w:t>
          </w:r>
          <w:r w:rsidR="00785214">
            <w:rPr>
              <w:color w:val="000000" w:themeColor="text1"/>
              <w:sz w:val="20"/>
              <w:szCs w:val="20"/>
            </w:rPr>
            <w:t xml:space="preserve">es: </w:t>
          </w:r>
          <w:r w:rsidR="00A002DA">
            <w:rPr>
              <w:color w:val="000000" w:themeColor="text1"/>
              <w:sz w:val="20"/>
              <w:szCs w:val="20"/>
            </w:rPr>
            <w:t>22</w:t>
          </w:r>
          <w:r w:rsidR="00F164F4">
            <w:rPr>
              <w:color w:val="000000" w:themeColor="text1"/>
              <w:sz w:val="20"/>
              <w:szCs w:val="20"/>
            </w:rPr>
            <w:t>44</w:t>
          </w:r>
          <w:r w:rsidR="00A002DA">
            <w:rPr>
              <w:color w:val="000000" w:themeColor="text1"/>
              <w:sz w:val="20"/>
              <w:szCs w:val="20"/>
            </w:rPr>
            <w:t>.</w:t>
          </w:r>
          <w:r w:rsidR="00F164F4">
            <w:rPr>
              <w:color w:val="000000" w:themeColor="text1"/>
              <w:sz w:val="20"/>
              <w:szCs w:val="20"/>
            </w:rPr>
            <w:t>6248</w:t>
          </w:r>
          <w:r w:rsidR="00AB7E88">
            <w:rPr>
              <w:color w:val="000000" w:themeColor="text1"/>
              <w:sz w:val="20"/>
              <w:szCs w:val="20"/>
            </w:rPr>
            <w:t xml:space="preserve">   </w:t>
          </w:r>
          <w:r w:rsidR="00785214">
            <w:rPr>
              <w:color w:val="000000" w:themeColor="text1"/>
              <w:sz w:val="20"/>
              <w:szCs w:val="20"/>
            </w:rPr>
            <w:t xml:space="preserve">Ramal </w:t>
          </w:r>
          <w:r w:rsidR="00A002DA">
            <w:rPr>
              <w:color w:val="000000" w:themeColor="text1"/>
              <w:sz w:val="20"/>
              <w:szCs w:val="20"/>
            </w:rPr>
            <w:t>111</w:t>
          </w:r>
        </w:p>
      </w:tc>
      <w:tc>
        <w:tcPr>
          <w:tcW w:w="244" w:type="dxa"/>
          <w:vAlign w:val="center"/>
        </w:tcPr>
        <w:p w14:paraId="7369025A" w14:textId="77777777" w:rsidR="003B0024" w:rsidRPr="00211287" w:rsidRDefault="003B0024" w:rsidP="00637831">
          <w:pPr>
            <w:pStyle w:val="Rodap"/>
            <w:spacing w:before="120" w:after="120"/>
            <w:jc w:val="right"/>
            <w:rPr>
              <w:color w:val="244061" w:themeColor="accent1" w:themeShade="80"/>
              <w:sz w:val="20"/>
              <w:szCs w:val="20"/>
            </w:rPr>
          </w:pPr>
        </w:p>
      </w:tc>
    </w:tr>
  </w:tbl>
  <w:p w14:paraId="02935935" w14:textId="65F3D78E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2C51" w14:textId="77777777" w:rsidR="0027164A" w:rsidRDefault="0027164A" w:rsidP="005E1593">
      <w:r>
        <w:separator/>
      </w:r>
    </w:p>
  </w:footnote>
  <w:footnote w:type="continuationSeparator" w:id="0">
    <w:p w14:paraId="4F84C83E" w14:textId="77777777" w:rsidR="0027164A" w:rsidRDefault="0027164A" w:rsidP="005E1593">
      <w:r>
        <w:continuationSeparator/>
      </w:r>
    </w:p>
  </w:footnote>
  <w:footnote w:type="continuationNotice" w:id="1">
    <w:p w14:paraId="6CD0E1A6" w14:textId="77777777" w:rsidR="0027164A" w:rsidRDefault="002716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739" w:type="dxa"/>
      <w:tblInd w:w="754" w:type="dxa"/>
      <w:tblLayout w:type="fixed"/>
      <w:tblLook w:val="01E0" w:firstRow="1" w:lastRow="1" w:firstColumn="1" w:lastColumn="1" w:noHBand="0" w:noVBand="0"/>
    </w:tblPr>
    <w:tblGrid>
      <w:gridCol w:w="4248"/>
      <w:gridCol w:w="2126"/>
      <w:gridCol w:w="2365"/>
    </w:tblGrid>
    <w:tr w:rsidR="007C14AB" w:rsidRPr="00AD691F" w14:paraId="0DA80F7C" w14:textId="77777777" w:rsidTr="005717BF">
      <w:trPr>
        <w:trHeight w:val="567"/>
      </w:trPr>
      <w:tc>
        <w:tcPr>
          <w:tcW w:w="6374" w:type="dxa"/>
          <w:gridSpan w:val="2"/>
        </w:tcPr>
        <w:p w14:paraId="2E0EBE55" w14:textId="5E1D6735" w:rsidR="007C14AB" w:rsidRPr="00F33FFF" w:rsidRDefault="007C14AB" w:rsidP="007C14AB">
          <w:pPr>
            <w:pStyle w:val="Cabealho"/>
            <w:rPr>
              <w:sz w:val="22"/>
              <w:szCs w:val="22"/>
            </w:rPr>
          </w:pPr>
        </w:p>
      </w:tc>
      <w:tc>
        <w:tcPr>
          <w:tcW w:w="2365" w:type="dxa"/>
          <w:vMerge w:val="restart"/>
        </w:tcPr>
        <w:p w14:paraId="06A89D52" w14:textId="24412F31" w:rsidR="007C14AB" w:rsidRDefault="007C14AB" w:rsidP="007C14AB">
          <w:pPr>
            <w:jc w:val="center"/>
          </w:pPr>
          <w:r w:rsidRPr="007C14AB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3BC2B29" wp14:editId="52238E43">
                <wp:simplePos x="0" y="0"/>
                <wp:positionH relativeFrom="column">
                  <wp:posOffset>-10795</wp:posOffset>
                </wp:positionH>
                <wp:positionV relativeFrom="paragraph">
                  <wp:posOffset>210820</wp:posOffset>
                </wp:positionV>
                <wp:extent cx="1364615" cy="394970"/>
                <wp:effectExtent l="0" t="0" r="6985" b="5080"/>
                <wp:wrapNone/>
                <wp:docPr id="13438291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82913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4615" cy="394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453F5B" w:rsidRPr="00A10908" w14:paraId="35DDD773" w14:textId="77777777" w:rsidTr="005863B2">
      <w:trPr>
        <w:trHeight w:val="567"/>
      </w:trPr>
      <w:tc>
        <w:tcPr>
          <w:tcW w:w="4248" w:type="dxa"/>
          <w:vAlign w:val="center"/>
        </w:tcPr>
        <w:p w14:paraId="0366C079" w14:textId="3FD8D915" w:rsidR="00453F5B" w:rsidRPr="00F33FFF" w:rsidRDefault="00E05CBA" w:rsidP="00F33FFF">
          <w:pPr>
            <w:pStyle w:val="Cabealho"/>
          </w:pPr>
          <w:r>
            <w:t>Microinformática</w:t>
          </w:r>
          <w:r w:rsidR="00453F5B" w:rsidRPr="00F33FFF">
            <w:fldChar w:fldCharType="begin"/>
          </w:r>
          <w:r w:rsidR="00453F5B" w:rsidRPr="00F33FFF">
            <w:rPr>
              <w:sz w:val="22"/>
              <w:szCs w:val="22"/>
            </w:rPr>
            <w:instrText xml:space="preserve"> SUBJECT   \* MERGEFORMAT </w:instrText>
          </w:r>
          <w:r w:rsidR="00453F5B" w:rsidRPr="00F33FFF">
            <w:fldChar w:fldCharType="end"/>
          </w:r>
        </w:p>
      </w:tc>
      <w:tc>
        <w:tcPr>
          <w:tcW w:w="2126" w:type="dxa"/>
          <w:vAlign w:val="center"/>
        </w:tcPr>
        <w:p w14:paraId="4F1103DE" w14:textId="1D761080" w:rsidR="00E81034" w:rsidRPr="00F33FFF" w:rsidRDefault="00453F5B" w:rsidP="00453F5B">
          <w:pPr>
            <w:pStyle w:val="Cabealho"/>
            <w:rPr>
              <w:sz w:val="22"/>
              <w:szCs w:val="22"/>
            </w:rPr>
          </w:pPr>
          <w:r>
            <w:rPr>
              <w:sz w:val="22"/>
              <w:szCs w:val="22"/>
            </w:rPr>
            <w:t>Data:</w:t>
          </w:r>
          <w:r w:rsidR="0058251B">
            <w:rPr>
              <w:sz w:val="22"/>
              <w:szCs w:val="22"/>
            </w:rPr>
            <w:t>0</w:t>
          </w:r>
          <w:r w:rsidR="00E81034">
            <w:rPr>
              <w:sz w:val="22"/>
              <w:szCs w:val="22"/>
            </w:rPr>
            <w:t>2</w:t>
          </w:r>
          <w:r>
            <w:rPr>
              <w:sz w:val="22"/>
              <w:szCs w:val="22"/>
            </w:rPr>
            <w:t xml:space="preserve"> /</w:t>
          </w:r>
          <w:r w:rsidR="00E81034">
            <w:rPr>
              <w:sz w:val="22"/>
              <w:szCs w:val="22"/>
            </w:rPr>
            <w:t>0</w:t>
          </w:r>
          <w:r w:rsidR="00BA6563"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t>/20</w:t>
          </w:r>
          <w:r w:rsidR="00E63F1C">
            <w:rPr>
              <w:sz w:val="22"/>
              <w:szCs w:val="22"/>
            </w:rPr>
            <w:t>2</w:t>
          </w:r>
          <w:r w:rsidR="00E81034">
            <w:rPr>
              <w:sz w:val="22"/>
              <w:szCs w:val="22"/>
            </w:rPr>
            <w:t>4</w:t>
          </w:r>
        </w:p>
      </w:tc>
      <w:tc>
        <w:tcPr>
          <w:tcW w:w="2365" w:type="dxa"/>
          <w:vMerge/>
        </w:tcPr>
        <w:p w14:paraId="5ACE4299" w14:textId="77777777" w:rsidR="00453F5B" w:rsidRPr="00A10908" w:rsidRDefault="00453F5B" w:rsidP="00F33FFF">
          <w:pPr>
            <w:pStyle w:val="Cabealho"/>
            <w:rPr>
              <w:b/>
            </w:rPr>
          </w:pPr>
        </w:p>
      </w:tc>
    </w:tr>
  </w:tbl>
  <w:p w14:paraId="1A9F37E3" w14:textId="290D4E55" w:rsidR="005E1593" w:rsidRDefault="007C14AB">
    <w:pPr>
      <w:pStyle w:val="Cabealho"/>
    </w:pPr>
    <w:r w:rsidRPr="00A82B7B">
      <w:rPr>
        <w:noProof/>
      </w:rPr>
      <w:drawing>
        <wp:anchor distT="0" distB="0" distL="114300" distR="114300" simplePos="0" relativeHeight="251658240" behindDoc="1" locked="0" layoutInCell="1" allowOverlap="1" wp14:anchorId="341F8BF0" wp14:editId="79FF887F">
          <wp:simplePos x="0" y="0"/>
          <wp:positionH relativeFrom="column">
            <wp:posOffset>-856037</wp:posOffset>
          </wp:positionH>
          <wp:positionV relativeFrom="paragraph">
            <wp:posOffset>-693420</wp:posOffset>
          </wp:positionV>
          <wp:extent cx="987482" cy="523875"/>
          <wp:effectExtent l="0" t="0" r="3175" b="0"/>
          <wp:wrapNone/>
          <wp:docPr id="2709901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990194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254" cy="527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4C0"/>
    <w:multiLevelType w:val="hybridMultilevel"/>
    <w:tmpl w:val="966E9792"/>
    <w:lvl w:ilvl="0" w:tplc="738E8C1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49B"/>
    <w:multiLevelType w:val="hybridMultilevel"/>
    <w:tmpl w:val="1E56379C"/>
    <w:lvl w:ilvl="0" w:tplc="D988F4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CD011B6"/>
    <w:multiLevelType w:val="hybridMultilevel"/>
    <w:tmpl w:val="4C36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61311"/>
    <w:multiLevelType w:val="hybridMultilevel"/>
    <w:tmpl w:val="A3BABD1C"/>
    <w:lvl w:ilvl="0" w:tplc="F62ED35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692528">
    <w:abstractNumId w:val="2"/>
  </w:num>
  <w:num w:numId="2" w16cid:durableId="1077093260">
    <w:abstractNumId w:val="1"/>
  </w:num>
  <w:num w:numId="3" w16cid:durableId="1052118264">
    <w:abstractNumId w:val="4"/>
  </w:num>
  <w:num w:numId="4" w16cid:durableId="363487608">
    <w:abstractNumId w:val="3"/>
  </w:num>
  <w:num w:numId="5" w16cid:durableId="157327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C4"/>
    <w:rsid w:val="00004230"/>
    <w:rsid w:val="00012EE9"/>
    <w:rsid w:val="00020E60"/>
    <w:rsid w:val="00021B2B"/>
    <w:rsid w:val="00024108"/>
    <w:rsid w:val="0004499B"/>
    <w:rsid w:val="0004747A"/>
    <w:rsid w:val="00060E9B"/>
    <w:rsid w:val="00065DA4"/>
    <w:rsid w:val="00067C7E"/>
    <w:rsid w:val="00067CE8"/>
    <w:rsid w:val="000740AA"/>
    <w:rsid w:val="00074176"/>
    <w:rsid w:val="00096EA1"/>
    <w:rsid w:val="000C0069"/>
    <w:rsid w:val="000C615C"/>
    <w:rsid w:val="000E0E8A"/>
    <w:rsid w:val="000E2853"/>
    <w:rsid w:val="001029C6"/>
    <w:rsid w:val="00111FF8"/>
    <w:rsid w:val="00116CD0"/>
    <w:rsid w:val="001310B1"/>
    <w:rsid w:val="00132A11"/>
    <w:rsid w:val="00132AA5"/>
    <w:rsid w:val="001346B2"/>
    <w:rsid w:val="0014498E"/>
    <w:rsid w:val="00146B04"/>
    <w:rsid w:val="00152050"/>
    <w:rsid w:val="0015287B"/>
    <w:rsid w:val="00155CCA"/>
    <w:rsid w:val="00156C91"/>
    <w:rsid w:val="00173127"/>
    <w:rsid w:val="00190D2C"/>
    <w:rsid w:val="001927DB"/>
    <w:rsid w:val="001930A3"/>
    <w:rsid w:val="00195B43"/>
    <w:rsid w:val="001B7504"/>
    <w:rsid w:val="001D1469"/>
    <w:rsid w:val="001D497F"/>
    <w:rsid w:val="001E736E"/>
    <w:rsid w:val="001F3D30"/>
    <w:rsid w:val="0020313D"/>
    <w:rsid w:val="002037F5"/>
    <w:rsid w:val="00204B56"/>
    <w:rsid w:val="00204ECD"/>
    <w:rsid w:val="002070B5"/>
    <w:rsid w:val="00211287"/>
    <w:rsid w:val="00211538"/>
    <w:rsid w:val="00213557"/>
    <w:rsid w:val="00233598"/>
    <w:rsid w:val="00234E94"/>
    <w:rsid w:val="00246C23"/>
    <w:rsid w:val="002564B0"/>
    <w:rsid w:val="0026297D"/>
    <w:rsid w:val="0026444F"/>
    <w:rsid w:val="0027164A"/>
    <w:rsid w:val="00272B41"/>
    <w:rsid w:val="00274187"/>
    <w:rsid w:val="002844A7"/>
    <w:rsid w:val="00291285"/>
    <w:rsid w:val="002A0901"/>
    <w:rsid w:val="002A2876"/>
    <w:rsid w:val="002A4D9D"/>
    <w:rsid w:val="002A7A64"/>
    <w:rsid w:val="002C26F1"/>
    <w:rsid w:val="002C41EC"/>
    <w:rsid w:val="002D306B"/>
    <w:rsid w:val="002D4FA7"/>
    <w:rsid w:val="002E6650"/>
    <w:rsid w:val="003004D3"/>
    <w:rsid w:val="00302098"/>
    <w:rsid w:val="003230B6"/>
    <w:rsid w:val="00324033"/>
    <w:rsid w:val="003260A9"/>
    <w:rsid w:val="00331443"/>
    <w:rsid w:val="00341011"/>
    <w:rsid w:val="00341B09"/>
    <w:rsid w:val="003423DF"/>
    <w:rsid w:val="0034544C"/>
    <w:rsid w:val="00356A88"/>
    <w:rsid w:val="0035769D"/>
    <w:rsid w:val="00370845"/>
    <w:rsid w:val="00372BBE"/>
    <w:rsid w:val="0037674C"/>
    <w:rsid w:val="0038229E"/>
    <w:rsid w:val="00384C59"/>
    <w:rsid w:val="003872DF"/>
    <w:rsid w:val="00392697"/>
    <w:rsid w:val="00394619"/>
    <w:rsid w:val="0039540E"/>
    <w:rsid w:val="003A198D"/>
    <w:rsid w:val="003A7B65"/>
    <w:rsid w:val="003B0024"/>
    <w:rsid w:val="003B598B"/>
    <w:rsid w:val="003C095B"/>
    <w:rsid w:val="003C4AFD"/>
    <w:rsid w:val="003C5D82"/>
    <w:rsid w:val="003D377B"/>
    <w:rsid w:val="003D5C51"/>
    <w:rsid w:val="003D6BEE"/>
    <w:rsid w:val="003E4933"/>
    <w:rsid w:val="003E6561"/>
    <w:rsid w:val="003E7A75"/>
    <w:rsid w:val="003F61C4"/>
    <w:rsid w:val="0042609D"/>
    <w:rsid w:val="004278DE"/>
    <w:rsid w:val="00432B60"/>
    <w:rsid w:val="004439A2"/>
    <w:rsid w:val="004503DF"/>
    <w:rsid w:val="00453F5B"/>
    <w:rsid w:val="00457EE3"/>
    <w:rsid w:val="00461F13"/>
    <w:rsid w:val="00471891"/>
    <w:rsid w:val="00475EBF"/>
    <w:rsid w:val="00477974"/>
    <w:rsid w:val="00481A3D"/>
    <w:rsid w:val="004B2855"/>
    <w:rsid w:val="004B59A9"/>
    <w:rsid w:val="004B60F1"/>
    <w:rsid w:val="004B6FA3"/>
    <w:rsid w:val="004C291B"/>
    <w:rsid w:val="004D5E73"/>
    <w:rsid w:val="005119E8"/>
    <w:rsid w:val="005165BF"/>
    <w:rsid w:val="00522BF2"/>
    <w:rsid w:val="00526D94"/>
    <w:rsid w:val="00534529"/>
    <w:rsid w:val="00540976"/>
    <w:rsid w:val="005546E1"/>
    <w:rsid w:val="0055540E"/>
    <w:rsid w:val="00555841"/>
    <w:rsid w:val="00572317"/>
    <w:rsid w:val="0058251B"/>
    <w:rsid w:val="005863B2"/>
    <w:rsid w:val="0058687D"/>
    <w:rsid w:val="005A0DED"/>
    <w:rsid w:val="005A6FA9"/>
    <w:rsid w:val="005B3C66"/>
    <w:rsid w:val="005B571D"/>
    <w:rsid w:val="005B792A"/>
    <w:rsid w:val="005C78DC"/>
    <w:rsid w:val="005D0ECA"/>
    <w:rsid w:val="005D1800"/>
    <w:rsid w:val="005D6128"/>
    <w:rsid w:val="005E1593"/>
    <w:rsid w:val="005E23EE"/>
    <w:rsid w:val="005F45C2"/>
    <w:rsid w:val="005F487B"/>
    <w:rsid w:val="005F6AE5"/>
    <w:rsid w:val="00602A4F"/>
    <w:rsid w:val="00603ACD"/>
    <w:rsid w:val="006052F2"/>
    <w:rsid w:val="006148F6"/>
    <w:rsid w:val="006151FF"/>
    <w:rsid w:val="00622773"/>
    <w:rsid w:val="006316CD"/>
    <w:rsid w:val="00633161"/>
    <w:rsid w:val="006372B6"/>
    <w:rsid w:val="006419CA"/>
    <w:rsid w:val="00653341"/>
    <w:rsid w:val="0066118F"/>
    <w:rsid w:val="00662EE7"/>
    <w:rsid w:val="00663704"/>
    <w:rsid w:val="00670609"/>
    <w:rsid w:val="006810AE"/>
    <w:rsid w:val="00696E32"/>
    <w:rsid w:val="006A233C"/>
    <w:rsid w:val="006A2768"/>
    <w:rsid w:val="006B100D"/>
    <w:rsid w:val="006B2A9B"/>
    <w:rsid w:val="006C5CF2"/>
    <w:rsid w:val="006C703A"/>
    <w:rsid w:val="006D1505"/>
    <w:rsid w:val="006D6C74"/>
    <w:rsid w:val="006E24C5"/>
    <w:rsid w:val="006E7347"/>
    <w:rsid w:val="006F45F0"/>
    <w:rsid w:val="00701B6C"/>
    <w:rsid w:val="00711701"/>
    <w:rsid w:val="00723A67"/>
    <w:rsid w:val="00742ABA"/>
    <w:rsid w:val="00743E89"/>
    <w:rsid w:val="0076235F"/>
    <w:rsid w:val="0077416A"/>
    <w:rsid w:val="00785214"/>
    <w:rsid w:val="00796D20"/>
    <w:rsid w:val="00797CEE"/>
    <w:rsid w:val="007A054B"/>
    <w:rsid w:val="007B2E00"/>
    <w:rsid w:val="007B4A6A"/>
    <w:rsid w:val="007C0AF0"/>
    <w:rsid w:val="007C14AB"/>
    <w:rsid w:val="007D7E3B"/>
    <w:rsid w:val="007E04C4"/>
    <w:rsid w:val="00800879"/>
    <w:rsid w:val="008122F8"/>
    <w:rsid w:val="00813FB1"/>
    <w:rsid w:val="00822014"/>
    <w:rsid w:val="00842903"/>
    <w:rsid w:val="00844072"/>
    <w:rsid w:val="00845333"/>
    <w:rsid w:val="00851CD2"/>
    <w:rsid w:val="00855C77"/>
    <w:rsid w:val="0085794B"/>
    <w:rsid w:val="00866690"/>
    <w:rsid w:val="00866C09"/>
    <w:rsid w:val="00867E83"/>
    <w:rsid w:val="00871E89"/>
    <w:rsid w:val="008729DD"/>
    <w:rsid w:val="0087596F"/>
    <w:rsid w:val="008823AB"/>
    <w:rsid w:val="008843C9"/>
    <w:rsid w:val="00893818"/>
    <w:rsid w:val="008A451F"/>
    <w:rsid w:val="008A6542"/>
    <w:rsid w:val="008A69E6"/>
    <w:rsid w:val="008C2330"/>
    <w:rsid w:val="008C73D4"/>
    <w:rsid w:val="008D42B2"/>
    <w:rsid w:val="008D782B"/>
    <w:rsid w:val="008D7852"/>
    <w:rsid w:val="008E6C72"/>
    <w:rsid w:val="008F10E8"/>
    <w:rsid w:val="008F67D0"/>
    <w:rsid w:val="0090348C"/>
    <w:rsid w:val="00920F6F"/>
    <w:rsid w:val="009268AF"/>
    <w:rsid w:val="00927DB4"/>
    <w:rsid w:val="00934BCB"/>
    <w:rsid w:val="009418B5"/>
    <w:rsid w:val="00945022"/>
    <w:rsid w:val="00964D43"/>
    <w:rsid w:val="0096521A"/>
    <w:rsid w:val="00966364"/>
    <w:rsid w:val="00973B31"/>
    <w:rsid w:val="00980543"/>
    <w:rsid w:val="009860BA"/>
    <w:rsid w:val="00986734"/>
    <w:rsid w:val="00992F43"/>
    <w:rsid w:val="009968DD"/>
    <w:rsid w:val="009A410D"/>
    <w:rsid w:val="009B3FD9"/>
    <w:rsid w:val="009B7C00"/>
    <w:rsid w:val="009C3DE5"/>
    <w:rsid w:val="009D2919"/>
    <w:rsid w:val="009D3B4D"/>
    <w:rsid w:val="009D7A45"/>
    <w:rsid w:val="009E7715"/>
    <w:rsid w:val="00A002DA"/>
    <w:rsid w:val="00A07083"/>
    <w:rsid w:val="00A12EAC"/>
    <w:rsid w:val="00A1324C"/>
    <w:rsid w:val="00A23251"/>
    <w:rsid w:val="00A2600E"/>
    <w:rsid w:val="00A47283"/>
    <w:rsid w:val="00A50F7B"/>
    <w:rsid w:val="00A61C5F"/>
    <w:rsid w:val="00A62441"/>
    <w:rsid w:val="00A631D7"/>
    <w:rsid w:val="00A6529D"/>
    <w:rsid w:val="00A70BEF"/>
    <w:rsid w:val="00A71BAA"/>
    <w:rsid w:val="00A80A12"/>
    <w:rsid w:val="00A94AFC"/>
    <w:rsid w:val="00AB5522"/>
    <w:rsid w:val="00AB78F3"/>
    <w:rsid w:val="00AB796A"/>
    <w:rsid w:val="00AB7E88"/>
    <w:rsid w:val="00AD04AE"/>
    <w:rsid w:val="00AD0A41"/>
    <w:rsid w:val="00AD0BF0"/>
    <w:rsid w:val="00AD0D40"/>
    <w:rsid w:val="00AD3966"/>
    <w:rsid w:val="00AD7EFE"/>
    <w:rsid w:val="00AE1992"/>
    <w:rsid w:val="00AF15FC"/>
    <w:rsid w:val="00B04BB0"/>
    <w:rsid w:val="00B04BCB"/>
    <w:rsid w:val="00B12D84"/>
    <w:rsid w:val="00B147A8"/>
    <w:rsid w:val="00B211B0"/>
    <w:rsid w:val="00B37F64"/>
    <w:rsid w:val="00B62304"/>
    <w:rsid w:val="00B62735"/>
    <w:rsid w:val="00B650D4"/>
    <w:rsid w:val="00B75B87"/>
    <w:rsid w:val="00B848C2"/>
    <w:rsid w:val="00B90BB5"/>
    <w:rsid w:val="00B92A2F"/>
    <w:rsid w:val="00B96BE8"/>
    <w:rsid w:val="00BA2338"/>
    <w:rsid w:val="00BA5BF9"/>
    <w:rsid w:val="00BA6563"/>
    <w:rsid w:val="00BC3FF9"/>
    <w:rsid w:val="00BD042D"/>
    <w:rsid w:val="00BD5D37"/>
    <w:rsid w:val="00BE610B"/>
    <w:rsid w:val="00BF4901"/>
    <w:rsid w:val="00BF660C"/>
    <w:rsid w:val="00C03712"/>
    <w:rsid w:val="00C42EB9"/>
    <w:rsid w:val="00C45059"/>
    <w:rsid w:val="00C52528"/>
    <w:rsid w:val="00C6136B"/>
    <w:rsid w:val="00C66ED4"/>
    <w:rsid w:val="00C71A40"/>
    <w:rsid w:val="00C77E0F"/>
    <w:rsid w:val="00C964D8"/>
    <w:rsid w:val="00CA279D"/>
    <w:rsid w:val="00CA4475"/>
    <w:rsid w:val="00CA51B5"/>
    <w:rsid w:val="00CB2E92"/>
    <w:rsid w:val="00CB7149"/>
    <w:rsid w:val="00CC1D70"/>
    <w:rsid w:val="00CC7FE3"/>
    <w:rsid w:val="00CE0C4C"/>
    <w:rsid w:val="00CE2B3B"/>
    <w:rsid w:val="00CE3E0C"/>
    <w:rsid w:val="00CF17C2"/>
    <w:rsid w:val="00CF19EA"/>
    <w:rsid w:val="00CF382B"/>
    <w:rsid w:val="00CF600A"/>
    <w:rsid w:val="00D06F1A"/>
    <w:rsid w:val="00D07FE1"/>
    <w:rsid w:val="00D11B51"/>
    <w:rsid w:val="00D2239D"/>
    <w:rsid w:val="00D2268F"/>
    <w:rsid w:val="00D23A38"/>
    <w:rsid w:val="00D302D0"/>
    <w:rsid w:val="00D37217"/>
    <w:rsid w:val="00D37957"/>
    <w:rsid w:val="00D452E3"/>
    <w:rsid w:val="00D9321F"/>
    <w:rsid w:val="00DB363F"/>
    <w:rsid w:val="00DB6E0A"/>
    <w:rsid w:val="00DB7BEF"/>
    <w:rsid w:val="00DC492B"/>
    <w:rsid w:val="00DE72E1"/>
    <w:rsid w:val="00DF472E"/>
    <w:rsid w:val="00DF7C5B"/>
    <w:rsid w:val="00E036EE"/>
    <w:rsid w:val="00E050D0"/>
    <w:rsid w:val="00E05CBA"/>
    <w:rsid w:val="00E10306"/>
    <w:rsid w:val="00E13377"/>
    <w:rsid w:val="00E139C0"/>
    <w:rsid w:val="00E16B8A"/>
    <w:rsid w:val="00E207A9"/>
    <w:rsid w:val="00E31D31"/>
    <w:rsid w:val="00E32973"/>
    <w:rsid w:val="00E34C15"/>
    <w:rsid w:val="00E367ED"/>
    <w:rsid w:val="00E635FA"/>
    <w:rsid w:val="00E63F1C"/>
    <w:rsid w:val="00E6734E"/>
    <w:rsid w:val="00E81034"/>
    <w:rsid w:val="00E82400"/>
    <w:rsid w:val="00E96852"/>
    <w:rsid w:val="00EB62F2"/>
    <w:rsid w:val="00EC28B1"/>
    <w:rsid w:val="00EE0846"/>
    <w:rsid w:val="00F13654"/>
    <w:rsid w:val="00F13C3B"/>
    <w:rsid w:val="00F164F4"/>
    <w:rsid w:val="00F20E30"/>
    <w:rsid w:val="00F217EE"/>
    <w:rsid w:val="00F23720"/>
    <w:rsid w:val="00F25E34"/>
    <w:rsid w:val="00F33FFF"/>
    <w:rsid w:val="00F34F79"/>
    <w:rsid w:val="00F379D5"/>
    <w:rsid w:val="00F4015F"/>
    <w:rsid w:val="00F41D8C"/>
    <w:rsid w:val="00F445AB"/>
    <w:rsid w:val="00F50331"/>
    <w:rsid w:val="00F5125D"/>
    <w:rsid w:val="00F54EE5"/>
    <w:rsid w:val="00F628F9"/>
    <w:rsid w:val="00F7724D"/>
    <w:rsid w:val="00F83776"/>
    <w:rsid w:val="00F85D52"/>
    <w:rsid w:val="00F85FF3"/>
    <w:rsid w:val="00F91061"/>
    <w:rsid w:val="00F92624"/>
    <w:rsid w:val="00F93157"/>
    <w:rsid w:val="00F93944"/>
    <w:rsid w:val="00FB4258"/>
    <w:rsid w:val="00FB5A09"/>
    <w:rsid w:val="00FC2077"/>
    <w:rsid w:val="00FC51D6"/>
    <w:rsid w:val="00FC7D6E"/>
    <w:rsid w:val="00FE5C5A"/>
    <w:rsid w:val="00FF3F28"/>
    <w:rsid w:val="00FF3FBD"/>
    <w:rsid w:val="00FF6499"/>
    <w:rsid w:val="00FF64D5"/>
    <w:rsid w:val="00FF70FA"/>
    <w:rsid w:val="01CC1D6F"/>
    <w:rsid w:val="02D39683"/>
    <w:rsid w:val="04EF78AE"/>
    <w:rsid w:val="05BBFC98"/>
    <w:rsid w:val="07EF4CB9"/>
    <w:rsid w:val="10771003"/>
    <w:rsid w:val="10C28637"/>
    <w:rsid w:val="10E78E4D"/>
    <w:rsid w:val="13AF3C4E"/>
    <w:rsid w:val="14500929"/>
    <w:rsid w:val="15A5C960"/>
    <w:rsid w:val="1951E067"/>
    <w:rsid w:val="1994BFCE"/>
    <w:rsid w:val="1F896E4A"/>
    <w:rsid w:val="267CF9E6"/>
    <w:rsid w:val="284586C6"/>
    <w:rsid w:val="28980131"/>
    <w:rsid w:val="29F7C1FF"/>
    <w:rsid w:val="34C87B33"/>
    <w:rsid w:val="3786E0A3"/>
    <w:rsid w:val="3B735510"/>
    <w:rsid w:val="3BD5EEC9"/>
    <w:rsid w:val="3D73ABB6"/>
    <w:rsid w:val="43BD563D"/>
    <w:rsid w:val="44F725CB"/>
    <w:rsid w:val="46C7A12B"/>
    <w:rsid w:val="47FD6A2B"/>
    <w:rsid w:val="4BB31C5D"/>
    <w:rsid w:val="4DBCD6E5"/>
    <w:rsid w:val="56DF6A6A"/>
    <w:rsid w:val="5B1BC3DF"/>
    <w:rsid w:val="5CDB65D6"/>
    <w:rsid w:val="63375BFA"/>
    <w:rsid w:val="6364B009"/>
    <w:rsid w:val="654E817C"/>
    <w:rsid w:val="65DD9257"/>
    <w:rsid w:val="66014EE2"/>
    <w:rsid w:val="669033F3"/>
    <w:rsid w:val="67FE86D1"/>
    <w:rsid w:val="69B4A855"/>
    <w:rsid w:val="6A244510"/>
    <w:rsid w:val="6C92285A"/>
    <w:rsid w:val="76AE4543"/>
    <w:rsid w:val="76C521B6"/>
    <w:rsid w:val="772D957E"/>
    <w:rsid w:val="7A3D40BC"/>
    <w:rsid w:val="7B5DBC72"/>
    <w:rsid w:val="7DC251AD"/>
    <w:rsid w:val="7DE3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2F237"/>
  <w15:docId w15:val="{12C7DEFC-5612-4F40-BD37-04BC07C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F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A4728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47283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7283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83"/>
    <w:pPr>
      <w:keepNext/>
      <w:keepLines/>
      <w:numPr>
        <w:ilvl w:val="4"/>
        <w:numId w:val="1"/>
      </w:numPr>
      <w:spacing w:before="200"/>
      <w:ind w:left="3600" w:hanging="36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8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8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8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8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A47283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8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3FFF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33F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3FF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3FFF"/>
    <w:rPr>
      <w:color w:val="0000FF" w:themeColor="hyperlink"/>
      <w:u w:val="single"/>
    </w:rPr>
  </w:style>
  <w:style w:type="paragraph" w:customStyle="1" w:styleId="Verses">
    <w:name w:val="Versões"/>
    <w:link w:val="VersesChar"/>
    <w:qFormat/>
    <w:rsid w:val="00F33FF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F33FF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F33FF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F33FFF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074176"/>
    <w:pPr>
      <w:spacing w:after="0" w:line="240" w:lineRule="auto"/>
      <w:jc w:val="center"/>
    </w:pPr>
    <w:rPr>
      <w:rFonts w:ascii="Calibri" w:hAnsi="Calibri"/>
      <w:b/>
    </w:rPr>
  </w:style>
  <w:style w:type="character" w:styleId="TextodoEspaoReservado">
    <w:name w:val="Placeholder Text"/>
    <w:basedOn w:val="Fontepargpadro"/>
    <w:uiPriority w:val="99"/>
    <w:semiHidden/>
    <w:rsid w:val="003B0024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E10306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0306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F5125D"/>
    <w:pPr>
      <w:ind w:left="720"/>
      <w:contextualSpacing/>
    </w:pPr>
  </w:style>
  <w:style w:type="character" w:customStyle="1" w:styleId="ui-provider">
    <w:name w:val="ui-provider"/>
    <w:basedOn w:val="Fontepargpadro"/>
    <w:rsid w:val="0039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%20com%20numera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21197D08CD344A9C555A12CE9A787" ma:contentTypeVersion="10" ma:contentTypeDescription="Crie um novo documento." ma:contentTypeScope="" ma:versionID="55183f549f5b6b2e06bb01682c64891f">
  <xsd:schema xmlns:xsd="http://www.w3.org/2001/XMLSchema" xmlns:xs="http://www.w3.org/2001/XMLSchema" xmlns:p="http://schemas.microsoft.com/office/2006/metadata/properties" xmlns:ns2="149085b9-8e78-4e96-a745-8470f883f029" xmlns:ns3="ab7a50ed-39d9-45d8-93a6-cd30c626f502" targetNamespace="http://schemas.microsoft.com/office/2006/metadata/properties" ma:root="true" ma:fieldsID="77c10aa171976e1e890dfe7b09799587" ns2:_="" ns3:_="">
    <xsd:import namespace="149085b9-8e78-4e96-a745-8470f883f029"/>
    <xsd:import namespace="ab7a50ed-39d9-45d8-93a6-cd30c626f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85b9-8e78-4e96-a745-8470f883f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f3b660-f2b2-4cd6-b36c-464c0aee8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0ed-39d9-45d8-93a6-cd30c626f50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42d8b4-d40b-4d50-8080-a6b760d36602}" ma:internalName="TaxCatchAll" ma:showField="CatchAllData" ma:web="ab7a50ed-39d9-45d8-93a6-cd30c626f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085b9-8e78-4e96-a745-8470f883f029">
      <Terms xmlns="http://schemas.microsoft.com/office/infopath/2007/PartnerControls"/>
    </lcf76f155ced4ddcb4097134ff3c332f>
    <TaxCatchAll xmlns="ab7a50ed-39d9-45d8-93a6-cd30c626f50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E5F04-8F67-4F5A-9215-F5936FAA7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085b9-8e78-4e96-a745-8470f883f029"/>
    <ds:schemaRef ds:uri="ab7a50ed-39d9-45d8-93a6-cd30c626f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605B4-E836-4A32-B52F-5A3ADDD6CB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6B8CA6-1039-4C1D-83C4-FDDA212E8EE3}">
  <ds:schemaRefs>
    <ds:schemaRef ds:uri="http://schemas.microsoft.com/office/2006/metadata/properties"/>
    <ds:schemaRef ds:uri="http://schemas.microsoft.com/office/infopath/2007/PartnerControls"/>
    <ds:schemaRef ds:uri="149085b9-8e78-4e96-a745-8470f883f029"/>
    <ds:schemaRef ds:uri="ab7a50ed-39d9-45d8-93a6-cd30c626f502"/>
  </ds:schemaRefs>
</ds:datastoreItem>
</file>

<file path=customXml/itemProps4.xml><?xml version="1.0" encoding="utf-8"?>
<ds:datastoreItem xmlns:ds="http://schemas.openxmlformats.org/officeDocument/2006/customXml" ds:itemID="{3B63982F-59D6-4D1D-87B9-0D58EED1C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com numeracao.dotx</Template>
  <TotalTime>3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Castanho de Oliveir</dc:creator>
  <cp:lastModifiedBy>Julio Marques</cp:lastModifiedBy>
  <cp:revision>3</cp:revision>
  <cp:lastPrinted>2025-03-07T17:51:00Z</cp:lastPrinted>
  <dcterms:created xsi:type="dcterms:W3CDTF">2025-07-18T18:45:00Z</dcterms:created>
  <dcterms:modified xsi:type="dcterms:W3CDTF">2025-07-21T19:42:00Z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0x010100B2221197D08CD344A9C555A12CE9A787</vt:lpwstr>
  </property>
  <property fmtid="{D5CDD505-2E9C-101B-9397-08002B2CF9AE}" pid="3" name="Order">
    <vt:r8>9200</vt:r8>
  </property>
  <property fmtid="{D5CDD505-2E9C-101B-9397-08002B2CF9AE}" pid="4" name="MediaServiceImageTags">
    <vt:lpwstr/>
  </property>
</Properties>
</file>