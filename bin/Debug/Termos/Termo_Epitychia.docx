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F387" w14:textId="7E2E7114" w:rsidR="00F628F9" w:rsidRDefault="00F628F9" w:rsidP="3B735510">
      <w:pPr>
        <w:shd w:val="clear" w:color="auto" w:fill="FFFFFF" w:themeFill="background1"/>
        <w:jc w:val="center"/>
        <w:rPr>
          <w:rFonts w:eastAsia="Times New Roman"/>
          <w:b/>
          <w:sz w:val="28"/>
          <w:szCs w:val="28"/>
          <w:bdr w:val="none" w:sz="0" w:space="0" w:color="auto" w:frame="1"/>
          <w:lang w:eastAsia="pt-BR"/>
        </w:rPr>
      </w:pPr>
      <w:r w:rsidRPr="3B735510">
        <w:rPr>
          <w:rFonts w:eastAsia="Times New Roman"/>
          <w:b/>
          <w:sz w:val="28"/>
          <w:szCs w:val="28"/>
          <w:bdr w:val="none" w:sz="0" w:space="0" w:color="auto" w:frame="1"/>
          <w:lang w:eastAsia="pt-BR"/>
        </w:rPr>
        <w:t>TERMO DE RESPONSABILIDADE PELA GUARDA E USO DO</w:t>
      </w:r>
    </w:p>
    <w:p w14:paraId="2AD28000" w14:textId="77777777" w:rsidR="00F628F9" w:rsidRPr="00783C58" w:rsidRDefault="00F628F9" w:rsidP="3B735510">
      <w:pPr>
        <w:shd w:val="clear" w:color="auto" w:fill="FFFFFF" w:themeFill="background1"/>
        <w:jc w:val="center"/>
        <w:rPr>
          <w:rFonts w:eastAsia="Times New Roman"/>
          <w:sz w:val="28"/>
          <w:szCs w:val="28"/>
          <w:lang w:eastAsia="pt-BR"/>
        </w:rPr>
      </w:pPr>
      <w:r w:rsidRPr="3B735510">
        <w:rPr>
          <w:rFonts w:eastAsia="Times New Roman"/>
          <w:b/>
          <w:sz w:val="28"/>
          <w:szCs w:val="28"/>
          <w:bdr w:val="none" w:sz="0" w:space="0" w:color="auto" w:frame="1"/>
          <w:lang w:eastAsia="pt-BR"/>
        </w:rPr>
        <w:t>EQUIPAMENTO DE TRABALHO</w:t>
      </w:r>
    </w:p>
    <w:p w14:paraId="68854083" w14:textId="77777777" w:rsidR="00F628F9" w:rsidRDefault="00F628F9" w:rsidP="3B735510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546B1043" w14:textId="77777777" w:rsidR="00F628F9" w:rsidRDefault="00F628F9" w:rsidP="3B735510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213CAE3F" w14:textId="77777777" w:rsidR="00A70864" w:rsidRDefault="00A70864" w:rsidP="3B735510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59D9435E" w14:textId="77777777" w:rsidR="00A70864" w:rsidRPr="00783C58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IDENTIFICAÇÃO DO EMPREGADO</w:t>
      </w:r>
    </w:p>
    <w:p w14:paraId="7EFA4410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62120EA0" w14:textId="77777777" w:rsidR="00A70864" w:rsidRPr="00A9770E" w:rsidRDefault="00A70864" w:rsidP="00A70864">
      <w:pPr>
        <w:shd w:val="clear" w:color="auto" w:fill="FFFFFF" w:themeFill="background1"/>
        <w:jc w:val="both"/>
        <w:rPr>
          <w:rFonts w:eastAsia="Calibri" w:cs="Calibri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Nome: </w:t>
      </w:r>
      <w:r w:rsidRPr="00926A5E">
        <w:rPr>
          <w:rFonts w:eastAsia="Calibri" w:cs="Calibri"/>
          <w:sz w:val="24"/>
          <w:szCs w:val="24"/>
        </w:rPr>
        <w:t>{Usuario}</w:t>
      </w:r>
    </w:p>
    <w:p w14:paraId="69C7F0DB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Telefone: </w:t>
      </w:r>
      <w:r w:rsidRPr="00926A5E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{Telefone}</w:t>
      </w:r>
    </w:p>
    <w:p w14:paraId="366FEE81" w14:textId="77777777" w:rsidR="00A70864" w:rsidRDefault="00A70864" w:rsidP="00A70864">
      <w:pPr>
        <w:jc w:val="both"/>
        <w:rPr>
          <w:rFonts w:eastAsia="Calibri" w:cs="Calibri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E-mail:</w:t>
      </w:r>
      <w:r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926A5E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{Email}</w:t>
      </w: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7F1DA8BF" w14:textId="77777777" w:rsidR="00A70864" w:rsidRPr="00926A5E" w:rsidRDefault="00A70864" w:rsidP="00A70864">
      <w:pPr>
        <w:jc w:val="both"/>
        <w:rPr>
          <w:rFonts w:eastAsia="Calibri" w:cs="Calibri"/>
        </w:rPr>
      </w:pPr>
    </w:p>
    <w:p w14:paraId="2FDF9815" w14:textId="1A191893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Recebi da empresa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89075B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>Ocktus Participações Ltda</w:t>
      </w:r>
      <w:r w:rsidRPr="007F28E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, CNPJ n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°</w:t>
      </w:r>
      <w:r w:rsidRPr="007F28E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89075B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>07.483.945/0001-50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, a título de empréstimo, para meu uso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exclusivo, os equipamentos especificados neste termo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de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responsabilidade, comprometendo-me a mantê-los em perfeito estado de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conservação, ficando ciente de que:</w:t>
      </w:r>
    </w:p>
    <w:p w14:paraId="2FDA184D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5CE2FE10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1 -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Em caso de dano, inutilização ou extravio do equipamento deverei comunicar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imediatamente ao setor competente.</w:t>
      </w:r>
    </w:p>
    <w:p w14:paraId="0B399F95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3CABBC98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2 -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Terminando os serviços ou no caso de rescisão do contrato de trabalho, devolverei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o equipamento completo e em perfeito estado de conservação, considerando-se 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tempo do uso dele, ao setor competente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.</w:t>
      </w:r>
    </w:p>
    <w:p w14:paraId="236EE62B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7080B604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3 -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Estando os equipamentos em minha posse, estarei sujeito a inspeções sem prévio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aviso.</w:t>
      </w:r>
    </w:p>
    <w:p w14:paraId="14D3B2B7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187BC251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5EDA5ADE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79DCCE63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26E6A0B4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tbl>
      <w:tblPr>
        <w:tblStyle w:val="Tabelacomgrade"/>
        <w:tblW w:w="8817" w:type="dxa"/>
        <w:tblInd w:w="-5" w:type="dxa"/>
        <w:tblLook w:val="04A0" w:firstRow="1" w:lastRow="0" w:firstColumn="1" w:lastColumn="0" w:noHBand="0" w:noVBand="1"/>
      </w:tblPr>
      <w:tblGrid>
        <w:gridCol w:w="1565"/>
        <w:gridCol w:w="1745"/>
        <w:gridCol w:w="2786"/>
        <w:gridCol w:w="2721"/>
      </w:tblGrid>
      <w:tr w:rsidR="004D2339" w:rsidRPr="00B064D2" w14:paraId="75665422" w14:textId="77777777" w:rsidTr="00A97548">
        <w:trPr>
          <w:trHeight w:val="259"/>
        </w:trPr>
        <w:tc>
          <w:tcPr>
            <w:tcW w:w="1565" w:type="dxa"/>
          </w:tcPr>
          <w:p w14:paraId="5E7A9ABD" w14:textId="77777777" w:rsidR="004D2339" w:rsidRPr="00B064D2" w:rsidRDefault="004D2339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Bidi"/>
                <w:b/>
                <w:bCs/>
                <w:sz w:val="24"/>
                <w:szCs w:val="24"/>
              </w:rPr>
              <w:t>PATRIMONIO</w:t>
            </w:r>
          </w:p>
        </w:tc>
        <w:tc>
          <w:tcPr>
            <w:tcW w:w="1745" w:type="dxa"/>
          </w:tcPr>
          <w:p w14:paraId="208F2A57" w14:textId="77777777" w:rsidR="004D2339" w:rsidRPr="3B735510" w:rsidRDefault="004D2339" w:rsidP="00A97548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MARCA</w:t>
            </w:r>
          </w:p>
        </w:tc>
        <w:tc>
          <w:tcPr>
            <w:tcW w:w="2786" w:type="dxa"/>
          </w:tcPr>
          <w:p w14:paraId="2F5811BD" w14:textId="77777777" w:rsidR="004D2339" w:rsidRPr="00B064D2" w:rsidRDefault="004D2339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21" w:type="dxa"/>
          </w:tcPr>
          <w:p w14:paraId="60AD5A19" w14:textId="77777777" w:rsidR="004D2339" w:rsidRPr="00B064D2" w:rsidRDefault="004D2339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proofErr w:type="gramStart"/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N.S</w:t>
            </w:r>
            <w:proofErr w:type="gramEnd"/>
          </w:p>
        </w:tc>
      </w:tr>
      <w:tr w:rsidR="004D2339" w:rsidRPr="00F41D8C" w14:paraId="3370B577" w14:textId="77777777" w:rsidTr="00A97548">
        <w:trPr>
          <w:trHeight w:val="448"/>
        </w:trPr>
        <w:tc>
          <w:tcPr>
            <w:tcW w:w="1565" w:type="dxa"/>
          </w:tcPr>
          <w:p w14:paraId="71B6A17F" w14:textId="77777777" w:rsidR="004D2339" w:rsidRDefault="004D2339" w:rsidP="00A97548">
            <w:pPr>
              <w:jc w:val="center"/>
            </w:pPr>
          </w:p>
          <w:p w14:paraId="065E7CCD" w14:textId="77777777" w:rsidR="004D2339" w:rsidRDefault="004D2339" w:rsidP="00A97548">
            <w:pPr>
              <w:jc w:val="center"/>
            </w:pPr>
            <w:r>
              <w:t>{Patrimonio}</w:t>
            </w:r>
          </w:p>
        </w:tc>
        <w:tc>
          <w:tcPr>
            <w:tcW w:w="1745" w:type="dxa"/>
          </w:tcPr>
          <w:p w14:paraId="71E67B18" w14:textId="77777777" w:rsidR="004D2339" w:rsidRDefault="004D2339" w:rsidP="00A97548">
            <w:pPr>
              <w:jc w:val="center"/>
            </w:pPr>
          </w:p>
          <w:p w14:paraId="320D3185" w14:textId="77777777" w:rsidR="004D2339" w:rsidRDefault="004D2339" w:rsidP="00A97548">
            <w:pPr>
              <w:jc w:val="center"/>
              <w:rPr>
                <w:rFonts w:eastAsia="Calibri" w:cs="Calibri"/>
              </w:rPr>
            </w:pPr>
            <w:r w:rsidRPr="00926A5E">
              <w:t>{Marca}</w:t>
            </w:r>
          </w:p>
        </w:tc>
        <w:tc>
          <w:tcPr>
            <w:tcW w:w="2786" w:type="dxa"/>
          </w:tcPr>
          <w:p w14:paraId="3F318113" w14:textId="77777777" w:rsidR="004D2339" w:rsidRDefault="004D2339" w:rsidP="00A97548">
            <w:pPr>
              <w:jc w:val="center"/>
              <w:rPr>
                <w:rFonts w:eastAsia="Calibri" w:cs="Calibri"/>
              </w:rPr>
            </w:pPr>
          </w:p>
          <w:p w14:paraId="693193DC" w14:textId="77777777" w:rsidR="004D2339" w:rsidRPr="00634EC7" w:rsidRDefault="004D2339" w:rsidP="00A97548">
            <w:pPr>
              <w:jc w:val="center"/>
            </w:pPr>
            <w:r w:rsidRPr="00926A5E">
              <w:t>{Modelo}</w:t>
            </w:r>
          </w:p>
        </w:tc>
        <w:tc>
          <w:tcPr>
            <w:tcW w:w="2721" w:type="dxa"/>
          </w:tcPr>
          <w:p w14:paraId="2E025695" w14:textId="77777777" w:rsidR="004D2339" w:rsidRDefault="004D2339" w:rsidP="00A97548">
            <w:pPr>
              <w:jc w:val="center"/>
              <w:rPr>
                <w:rFonts w:ascii="Arial" w:hAnsi="Arial" w:cs="Arial"/>
                <w:color w:val="800080"/>
              </w:rPr>
            </w:pPr>
          </w:p>
          <w:p w14:paraId="2AC06F0B" w14:textId="77777777" w:rsidR="004D2339" w:rsidRPr="00F12DAB" w:rsidRDefault="004D2339" w:rsidP="00A97548">
            <w:pPr>
              <w:jc w:val="center"/>
            </w:pPr>
            <w:r>
              <w:t xml:space="preserve"> </w:t>
            </w:r>
            <w:r w:rsidRPr="00926A5E">
              <w:t>{Serie}</w:t>
            </w:r>
          </w:p>
        </w:tc>
      </w:tr>
      <w:tr w:rsidR="004D2339" w14:paraId="768D4298" w14:textId="77777777" w:rsidTr="00A97548">
        <w:trPr>
          <w:trHeight w:val="389"/>
        </w:trPr>
        <w:tc>
          <w:tcPr>
            <w:tcW w:w="1565" w:type="dxa"/>
          </w:tcPr>
          <w:p w14:paraId="05EE601D" w14:textId="77777777" w:rsidR="004D2339" w:rsidRDefault="004D2339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  <w:p w14:paraId="24E9EFC2" w14:textId="77777777" w:rsidR="004D2339" w:rsidRDefault="004D2339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D9FBA4C" w14:textId="77777777" w:rsidR="004D2339" w:rsidRDefault="004D2339" w:rsidP="00A97548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33BAC0C3" w14:textId="77777777" w:rsidR="004D2339" w:rsidRDefault="004D2339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2721" w:type="dxa"/>
          </w:tcPr>
          <w:p w14:paraId="1E81D9CD" w14:textId="77777777" w:rsidR="004D2339" w:rsidRDefault="004D2339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</w:tr>
    </w:tbl>
    <w:p w14:paraId="20EB0D25" w14:textId="77777777" w:rsidR="00A70864" w:rsidRPr="00E05BCA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74640926" w14:textId="77777777" w:rsidR="00A70864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3CBFE64C" w14:textId="77777777" w:rsidR="00A70864" w:rsidRPr="00783C58" w:rsidRDefault="00A70864" w:rsidP="00A70864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</w:p>
    <w:p w14:paraId="28F2D63D" w14:textId="77777777" w:rsidR="00A70864" w:rsidRDefault="00A70864" w:rsidP="00A70864">
      <w:pPr>
        <w:shd w:val="clear" w:color="auto" w:fill="FFFFFF" w:themeFill="background1"/>
        <w:jc w:val="both"/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</w:pPr>
      <w:r w:rsidRPr="50C2D925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São Paulo/SP, </w:t>
      </w:r>
      <w:r w:rsidRPr="001D6842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{Data</w:t>
      </w:r>
      <w:r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}</w:t>
      </w:r>
    </w:p>
    <w:p w14:paraId="4AF29341" w14:textId="77777777" w:rsidR="00F628F9" w:rsidRDefault="00F628F9" w:rsidP="3B735510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1BF2360C" w14:textId="77777777" w:rsidR="00F4015F" w:rsidRDefault="00F4015F" w:rsidP="3B735510">
      <w:pPr>
        <w:shd w:val="clear" w:color="auto" w:fill="FFFFFF" w:themeFill="background1"/>
        <w:jc w:val="both"/>
        <w:rPr>
          <w:rFonts w:eastAsia="Times New Roman"/>
          <w:sz w:val="24"/>
          <w:szCs w:val="24"/>
          <w:bdr w:val="none" w:sz="0" w:space="0" w:color="auto" w:frame="1"/>
          <w:lang w:eastAsia="pt-BR"/>
        </w:rPr>
      </w:pPr>
    </w:p>
    <w:p w14:paraId="3C6053D9" w14:textId="6D4A826E" w:rsidR="008843C9" w:rsidRPr="00F628F9" w:rsidRDefault="008843C9" w:rsidP="004D2339">
      <w:pPr>
        <w:shd w:val="clear" w:color="auto" w:fill="FFFFFF" w:themeFill="background1"/>
        <w:jc w:val="both"/>
      </w:pPr>
    </w:p>
    <w:sectPr w:rsidR="008843C9" w:rsidRPr="00F628F9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AACD6" w14:textId="77777777" w:rsidR="00092CE6" w:rsidRDefault="00092CE6" w:rsidP="005E1593">
      <w:r>
        <w:separator/>
      </w:r>
    </w:p>
  </w:endnote>
  <w:endnote w:type="continuationSeparator" w:id="0">
    <w:p w14:paraId="0E88EF1F" w14:textId="77777777" w:rsidR="00092CE6" w:rsidRDefault="00092CE6" w:rsidP="005E1593">
      <w:r>
        <w:continuationSeparator/>
      </w:r>
    </w:p>
  </w:endnote>
  <w:endnote w:type="continuationNotice" w:id="1">
    <w:p w14:paraId="59E69C04" w14:textId="77777777" w:rsidR="00092CE6" w:rsidRDefault="00092C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08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8364"/>
      <w:gridCol w:w="244"/>
    </w:tblGrid>
    <w:tr w:rsidR="003B0024" w:rsidRPr="00211287" w14:paraId="1E8C2C7C" w14:textId="77777777" w:rsidTr="00211287">
      <w:trPr>
        <w:jc w:val="center"/>
      </w:trPr>
      <w:tc>
        <w:tcPr>
          <w:tcW w:w="8364" w:type="dxa"/>
          <w:vAlign w:val="center"/>
        </w:tcPr>
        <w:p w14:paraId="68467E52" w14:textId="27BC58C8" w:rsidR="00211287" w:rsidRPr="00453F5B" w:rsidRDefault="00211287" w:rsidP="00211287">
          <w:pPr>
            <w:pStyle w:val="Rodap"/>
            <w:spacing w:before="120" w:after="120"/>
            <w:ind w:right="-669"/>
            <w:rPr>
              <w:color w:val="000000" w:themeColor="text1"/>
              <w:sz w:val="20"/>
              <w:szCs w:val="20"/>
            </w:rPr>
          </w:pPr>
          <w:r w:rsidRPr="00453F5B">
            <w:rPr>
              <w:color w:val="000000" w:themeColor="text1"/>
              <w:sz w:val="20"/>
              <w:szCs w:val="20"/>
            </w:rPr>
            <w:t xml:space="preserve">Chamados: </w:t>
          </w:r>
          <w:r w:rsidR="00AB7E88">
            <w:rPr>
              <w:color w:val="000000" w:themeColor="text1"/>
              <w:sz w:val="20"/>
              <w:szCs w:val="20"/>
            </w:rPr>
            <w:t>epitychia</w:t>
          </w:r>
          <w:r w:rsidRPr="00453F5B">
            <w:rPr>
              <w:color w:val="000000" w:themeColor="text1"/>
              <w:sz w:val="20"/>
              <w:szCs w:val="20"/>
            </w:rPr>
            <w:t>.com.br | Telefon</w:t>
          </w:r>
          <w:r w:rsidR="00785214">
            <w:rPr>
              <w:color w:val="000000" w:themeColor="text1"/>
              <w:sz w:val="20"/>
              <w:szCs w:val="20"/>
            </w:rPr>
            <w:t xml:space="preserve">es: </w:t>
          </w:r>
          <w:r w:rsidR="00A002DA">
            <w:rPr>
              <w:color w:val="000000" w:themeColor="text1"/>
              <w:sz w:val="20"/>
              <w:szCs w:val="20"/>
            </w:rPr>
            <w:t>22</w:t>
          </w:r>
          <w:r w:rsidR="00F164F4">
            <w:rPr>
              <w:color w:val="000000" w:themeColor="text1"/>
              <w:sz w:val="20"/>
              <w:szCs w:val="20"/>
            </w:rPr>
            <w:t>44</w:t>
          </w:r>
          <w:r w:rsidR="00A002DA">
            <w:rPr>
              <w:color w:val="000000" w:themeColor="text1"/>
              <w:sz w:val="20"/>
              <w:szCs w:val="20"/>
            </w:rPr>
            <w:t>.</w:t>
          </w:r>
          <w:r w:rsidR="00F164F4">
            <w:rPr>
              <w:color w:val="000000" w:themeColor="text1"/>
              <w:sz w:val="20"/>
              <w:szCs w:val="20"/>
            </w:rPr>
            <w:t>6248</w:t>
          </w:r>
          <w:r w:rsidR="00AB7E88">
            <w:rPr>
              <w:color w:val="000000" w:themeColor="text1"/>
              <w:sz w:val="20"/>
              <w:szCs w:val="20"/>
            </w:rPr>
            <w:t xml:space="preserve">   </w:t>
          </w:r>
          <w:r w:rsidR="00785214">
            <w:rPr>
              <w:color w:val="000000" w:themeColor="text1"/>
              <w:sz w:val="20"/>
              <w:szCs w:val="20"/>
            </w:rPr>
            <w:t xml:space="preserve">Ramal </w:t>
          </w:r>
          <w:r w:rsidR="00A002DA">
            <w:rPr>
              <w:color w:val="000000" w:themeColor="text1"/>
              <w:sz w:val="20"/>
              <w:szCs w:val="20"/>
            </w:rPr>
            <w:t>111</w:t>
          </w:r>
        </w:p>
      </w:tc>
      <w:tc>
        <w:tcPr>
          <w:tcW w:w="244" w:type="dxa"/>
          <w:vAlign w:val="center"/>
        </w:tcPr>
        <w:p w14:paraId="7369025A" w14:textId="77777777" w:rsidR="003B0024" w:rsidRPr="00211287" w:rsidRDefault="003B0024" w:rsidP="00637831">
          <w:pPr>
            <w:pStyle w:val="Rodap"/>
            <w:spacing w:before="120" w:after="120"/>
            <w:jc w:val="right"/>
            <w:rPr>
              <w:color w:val="244061" w:themeColor="accent1" w:themeShade="80"/>
              <w:sz w:val="20"/>
              <w:szCs w:val="20"/>
            </w:rPr>
          </w:pPr>
        </w:p>
      </w:tc>
    </w:tr>
  </w:tbl>
  <w:p w14:paraId="02935935" w14:textId="77777777"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E6F2E" w14:textId="77777777" w:rsidR="00092CE6" w:rsidRDefault="00092CE6" w:rsidP="005E1593">
      <w:r>
        <w:separator/>
      </w:r>
    </w:p>
  </w:footnote>
  <w:footnote w:type="continuationSeparator" w:id="0">
    <w:p w14:paraId="6DAE6018" w14:textId="77777777" w:rsidR="00092CE6" w:rsidRDefault="00092CE6" w:rsidP="005E1593">
      <w:r>
        <w:continuationSeparator/>
      </w:r>
    </w:p>
  </w:footnote>
  <w:footnote w:type="continuationNotice" w:id="1">
    <w:p w14:paraId="600CB8DD" w14:textId="77777777" w:rsidR="00092CE6" w:rsidRDefault="00092C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8739" w:type="dxa"/>
      <w:tblInd w:w="754" w:type="dxa"/>
      <w:tblLayout w:type="fixed"/>
      <w:tblLook w:val="01E0" w:firstRow="1" w:lastRow="1" w:firstColumn="1" w:lastColumn="1" w:noHBand="0" w:noVBand="0"/>
    </w:tblPr>
    <w:tblGrid>
      <w:gridCol w:w="4248"/>
      <w:gridCol w:w="2126"/>
      <w:gridCol w:w="2365"/>
    </w:tblGrid>
    <w:tr w:rsidR="00F33FFF" w:rsidRPr="00AD691F" w14:paraId="0DA80F7C" w14:textId="77777777" w:rsidTr="005863B2">
      <w:trPr>
        <w:trHeight w:val="567"/>
      </w:trPr>
      <w:tc>
        <w:tcPr>
          <w:tcW w:w="6374" w:type="dxa"/>
          <w:gridSpan w:val="2"/>
          <w:vAlign w:val="center"/>
        </w:tcPr>
        <w:p w14:paraId="2E0EBE55" w14:textId="426BEC19" w:rsidR="00F33FFF" w:rsidRPr="00F33FFF" w:rsidRDefault="00E05CBA" w:rsidP="00F33FFF">
          <w:pPr>
            <w:pStyle w:val="Cabealho"/>
            <w:rPr>
              <w:sz w:val="22"/>
              <w:szCs w:val="22"/>
            </w:rPr>
          </w:pPr>
          <w:r>
            <w:t>Termo de Responsabilidade de Microinformática</w:t>
          </w:r>
          <w:r w:rsidR="00F33FFF" w:rsidRPr="00F33FFF">
            <w:fldChar w:fldCharType="begin"/>
          </w:r>
          <w:r w:rsidR="00F33FFF" w:rsidRPr="00F33FFF">
            <w:rPr>
              <w:sz w:val="22"/>
              <w:szCs w:val="22"/>
            </w:rPr>
            <w:instrText xml:space="preserve"> TITLE   \* MERGEFORMAT </w:instrText>
          </w:r>
          <w:r w:rsidR="00F33FFF" w:rsidRPr="00F33FFF">
            <w:fldChar w:fldCharType="end"/>
          </w:r>
        </w:p>
      </w:tc>
      <w:tc>
        <w:tcPr>
          <w:tcW w:w="2365" w:type="dxa"/>
          <w:vMerge w:val="restart"/>
          <w:vAlign w:val="center"/>
        </w:tcPr>
        <w:p w14:paraId="06A89D52" w14:textId="744E90B4" w:rsidR="00F33FFF" w:rsidRDefault="00A002DA" w:rsidP="003872DF">
          <w:pPr>
            <w:jc w:val="center"/>
          </w:pPr>
          <w:r>
            <w:rPr>
              <w:noProof/>
            </w:rPr>
            <w:drawing>
              <wp:inline distT="0" distB="0" distL="0" distR="0" wp14:anchorId="312373F1" wp14:editId="59F70383">
                <wp:extent cx="1364615" cy="297815"/>
                <wp:effectExtent l="0" t="0" r="6985" b="698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461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53F5B" w:rsidRPr="00A10908" w14:paraId="35DDD773" w14:textId="77777777" w:rsidTr="005863B2">
      <w:trPr>
        <w:trHeight w:val="567"/>
      </w:trPr>
      <w:tc>
        <w:tcPr>
          <w:tcW w:w="4248" w:type="dxa"/>
          <w:vAlign w:val="center"/>
        </w:tcPr>
        <w:p w14:paraId="0366C079" w14:textId="4D07E731" w:rsidR="00453F5B" w:rsidRPr="00F33FFF" w:rsidRDefault="00E05CBA" w:rsidP="00F33FFF">
          <w:pPr>
            <w:pStyle w:val="Cabealho"/>
          </w:pPr>
          <w:r>
            <w:t>Microinformática</w:t>
          </w:r>
          <w:r w:rsidR="00453F5B" w:rsidRPr="00F33FFF">
            <w:fldChar w:fldCharType="begin"/>
          </w:r>
          <w:r w:rsidR="00453F5B" w:rsidRPr="00F33FFF">
            <w:rPr>
              <w:sz w:val="22"/>
              <w:szCs w:val="22"/>
            </w:rPr>
            <w:instrText xml:space="preserve"> SUBJECT   \* MERGEFORMAT </w:instrText>
          </w:r>
          <w:r w:rsidR="00453F5B" w:rsidRPr="00F33FFF">
            <w:fldChar w:fldCharType="end"/>
          </w:r>
        </w:p>
      </w:tc>
      <w:tc>
        <w:tcPr>
          <w:tcW w:w="2126" w:type="dxa"/>
          <w:vAlign w:val="center"/>
        </w:tcPr>
        <w:p w14:paraId="4F1103DE" w14:textId="1D761080" w:rsidR="00E81034" w:rsidRPr="00F33FFF" w:rsidRDefault="00453F5B" w:rsidP="00453F5B">
          <w:pPr>
            <w:pStyle w:val="Cabealho"/>
            <w:rPr>
              <w:sz w:val="22"/>
              <w:szCs w:val="22"/>
            </w:rPr>
          </w:pPr>
          <w:r>
            <w:rPr>
              <w:sz w:val="22"/>
              <w:szCs w:val="22"/>
            </w:rPr>
            <w:t>Data:</w:t>
          </w:r>
          <w:r w:rsidR="0058251B">
            <w:rPr>
              <w:sz w:val="22"/>
              <w:szCs w:val="22"/>
            </w:rPr>
            <w:t>0</w:t>
          </w:r>
          <w:r w:rsidR="00E81034">
            <w:rPr>
              <w:sz w:val="22"/>
              <w:szCs w:val="22"/>
            </w:rPr>
            <w:t>2</w:t>
          </w:r>
          <w:r>
            <w:rPr>
              <w:sz w:val="22"/>
              <w:szCs w:val="22"/>
            </w:rPr>
            <w:t xml:space="preserve"> /</w:t>
          </w:r>
          <w:r w:rsidR="00E81034">
            <w:rPr>
              <w:sz w:val="22"/>
              <w:szCs w:val="22"/>
            </w:rPr>
            <w:t>0</w:t>
          </w:r>
          <w:r w:rsidR="00BA6563">
            <w:rPr>
              <w:sz w:val="22"/>
              <w:szCs w:val="22"/>
            </w:rPr>
            <w:t>1</w:t>
          </w:r>
          <w:r>
            <w:rPr>
              <w:sz w:val="22"/>
              <w:szCs w:val="22"/>
            </w:rPr>
            <w:t>/20</w:t>
          </w:r>
          <w:r w:rsidR="00E63F1C">
            <w:rPr>
              <w:sz w:val="22"/>
              <w:szCs w:val="22"/>
            </w:rPr>
            <w:t>2</w:t>
          </w:r>
          <w:r w:rsidR="00E81034">
            <w:rPr>
              <w:sz w:val="22"/>
              <w:szCs w:val="22"/>
            </w:rPr>
            <w:t>4</w:t>
          </w:r>
        </w:p>
      </w:tc>
      <w:tc>
        <w:tcPr>
          <w:tcW w:w="2365" w:type="dxa"/>
          <w:vMerge/>
        </w:tcPr>
        <w:p w14:paraId="5ACE4299" w14:textId="77777777" w:rsidR="00453F5B" w:rsidRPr="00A10908" w:rsidRDefault="00453F5B" w:rsidP="00F33FFF">
          <w:pPr>
            <w:pStyle w:val="Cabealho"/>
            <w:rPr>
              <w:b/>
            </w:rPr>
          </w:pPr>
        </w:p>
      </w:tc>
    </w:tr>
  </w:tbl>
  <w:p w14:paraId="1A9F37E3" w14:textId="198CC5FC" w:rsidR="005E1593" w:rsidRDefault="00BE610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F6C6CF" wp14:editId="3628E37C">
          <wp:simplePos x="0" y="0"/>
          <wp:positionH relativeFrom="column">
            <wp:posOffset>-842645</wp:posOffset>
          </wp:positionH>
          <wp:positionV relativeFrom="page">
            <wp:posOffset>209550</wp:posOffset>
          </wp:positionV>
          <wp:extent cx="1162800" cy="110520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800" cy="11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4C0"/>
    <w:multiLevelType w:val="hybridMultilevel"/>
    <w:tmpl w:val="966E9792"/>
    <w:lvl w:ilvl="0" w:tplc="738E8C1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1249B"/>
    <w:multiLevelType w:val="hybridMultilevel"/>
    <w:tmpl w:val="1E56379C"/>
    <w:lvl w:ilvl="0" w:tplc="D988F4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1198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CD011B6"/>
    <w:multiLevelType w:val="hybridMultilevel"/>
    <w:tmpl w:val="4C36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61311"/>
    <w:multiLevelType w:val="hybridMultilevel"/>
    <w:tmpl w:val="A3BABD1C"/>
    <w:lvl w:ilvl="0" w:tplc="F62ED35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692528">
    <w:abstractNumId w:val="2"/>
  </w:num>
  <w:num w:numId="2" w16cid:durableId="1077093260">
    <w:abstractNumId w:val="1"/>
  </w:num>
  <w:num w:numId="3" w16cid:durableId="1052118264">
    <w:abstractNumId w:val="4"/>
  </w:num>
  <w:num w:numId="4" w16cid:durableId="363487608">
    <w:abstractNumId w:val="3"/>
  </w:num>
  <w:num w:numId="5" w16cid:durableId="157327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C4"/>
    <w:rsid w:val="00004230"/>
    <w:rsid w:val="00020E60"/>
    <w:rsid w:val="00021B2B"/>
    <w:rsid w:val="00024108"/>
    <w:rsid w:val="0004499B"/>
    <w:rsid w:val="0004747A"/>
    <w:rsid w:val="000553A7"/>
    <w:rsid w:val="00060E9B"/>
    <w:rsid w:val="00065DA4"/>
    <w:rsid w:val="00067C7E"/>
    <w:rsid w:val="00067CE8"/>
    <w:rsid w:val="000740AA"/>
    <w:rsid w:val="00074176"/>
    <w:rsid w:val="00092CE6"/>
    <w:rsid w:val="00096EA1"/>
    <w:rsid w:val="000C0069"/>
    <w:rsid w:val="000C615C"/>
    <w:rsid w:val="000D3A6F"/>
    <w:rsid w:val="000E2853"/>
    <w:rsid w:val="00100B09"/>
    <w:rsid w:val="001029C6"/>
    <w:rsid w:val="00111FF8"/>
    <w:rsid w:val="00116CD0"/>
    <w:rsid w:val="00125872"/>
    <w:rsid w:val="001310B1"/>
    <w:rsid w:val="00132A11"/>
    <w:rsid w:val="00132AA5"/>
    <w:rsid w:val="001346B2"/>
    <w:rsid w:val="001347DE"/>
    <w:rsid w:val="001366CB"/>
    <w:rsid w:val="0014498E"/>
    <w:rsid w:val="00155CCA"/>
    <w:rsid w:val="00156C91"/>
    <w:rsid w:val="00173127"/>
    <w:rsid w:val="00173E88"/>
    <w:rsid w:val="001927DB"/>
    <w:rsid w:val="001930A3"/>
    <w:rsid w:val="00196E34"/>
    <w:rsid w:val="001B7504"/>
    <w:rsid w:val="001D1469"/>
    <w:rsid w:val="001D1BA2"/>
    <w:rsid w:val="001D497F"/>
    <w:rsid w:val="001E2206"/>
    <w:rsid w:val="001F3D30"/>
    <w:rsid w:val="001F59B0"/>
    <w:rsid w:val="00201AEF"/>
    <w:rsid w:val="0020313D"/>
    <w:rsid w:val="002037F5"/>
    <w:rsid w:val="00204B56"/>
    <w:rsid w:val="00204ECD"/>
    <w:rsid w:val="0020550B"/>
    <w:rsid w:val="002070B5"/>
    <w:rsid w:val="00211287"/>
    <w:rsid w:val="00213557"/>
    <w:rsid w:val="00233598"/>
    <w:rsid w:val="00234E94"/>
    <w:rsid w:val="002564B0"/>
    <w:rsid w:val="0026297D"/>
    <w:rsid w:val="0026444F"/>
    <w:rsid w:val="00274187"/>
    <w:rsid w:val="002844A7"/>
    <w:rsid w:val="00291285"/>
    <w:rsid w:val="002A0901"/>
    <w:rsid w:val="002A2876"/>
    <w:rsid w:val="002A7A64"/>
    <w:rsid w:val="002C26F1"/>
    <w:rsid w:val="002C41EC"/>
    <w:rsid w:val="002D306B"/>
    <w:rsid w:val="002D770B"/>
    <w:rsid w:val="002E6650"/>
    <w:rsid w:val="00302098"/>
    <w:rsid w:val="003230B6"/>
    <w:rsid w:val="003260A9"/>
    <w:rsid w:val="00331443"/>
    <w:rsid w:val="00341011"/>
    <w:rsid w:val="00341B09"/>
    <w:rsid w:val="003423DF"/>
    <w:rsid w:val="0034544C"/>
    <w:rsid w:val="0035769D"/>
    <w:rsid w:val="0037674C"/>
    <w:rsid w:val="0038229E"/>
    <w:rsid w:val="00384C59"/>
    <w:rsid w:val="003872DF"/>
    <w:rsid w:val="00392697"/>
    <w:rsid w:val="00394619"/>
    <w:rsid w:val="0039540E"/>
    <w:rsid w:val="003A198D"/>
    <w:rsid w:val="003A7B65"/>
    <w:rsid w:val="003B0024"/>
    <w:rsid w:val="003B598B"/>
    <w:rsid w:val="003C095B"/>
    <w:rsid w:val="003C4AFD"/>
    <w:rsid w:val="003C5D82"/>
    <w:rsid w:val="003D377B"/>
    <w:rsid w:val="003D6BEE"/>
    <w:rsid w:val="003E4933"/>
    <w:rsid w:val="003E6561"/>
    <w:rsid w:val="003E7A75"/>
    <w:rsid w:val="003F61C4"/>
    <w:rsid w:val="0042609D"/>
    <w:rsid w:val="004278DE"/>
    <w:rsid w:val="00432B60"/>
    <w:rsid w:val="004503DF"/>
    <w:rsid w:val="00453F5B"/>
    <w:rsid w:val="00457EE3"/>
    <w:rsid w:val="00471891"/>
    <w:rsid w:val="0047367F"/>
    <w:rsid w:val="00475EBF"/>
    <w:rsid w:val="00481A3D"/>
    <w:rsid w:val="0049048A"/>
    <w:rsid w:val="004B2855"/>
    <w:rsid w:val="004B59A9"/>
    <w:rsid w:val="004B60F1"/>
    <w:rsid w:val="004B6FA3"/>
    <w:rsid w:val="004C291B"/>
    <w:rsid w:val="004C5E42"/>
    <w:rsid w:val="004D2339"/>
    <w:rsid w:val="004D5E73"/>
    <w:rsid w:val="005119E8"/>
    <w:rsid w:val="005165BF"/>
    <w:rsid w:val="00522BF2"/>
    <w:rsid w:val="00526D94"/>
    <w:rsid w:val="00534529"/>
    <w:rsid w:val="00536F01"/>
    <w:rsid w:val="00540976"/>
    <w:rsid w:val="00546658"/>
    <w:rsid w:val="005546E1"/>
    <w:rsid w:val="0055540E"/>
    <w:rsid w:val="00572317"/>
    <w:rsid w:val="005777B3"/>
    <w:rsid w:val="0058251B"/>
    <w:rsid w:val="005855A5"/>
    <w:rsid w:val="005863B2"/>
    <w:rsid w:val="005A0DED"/>
    <w:rsid w:val="005A6FA9"/>
    <w:rsid w:val="005B1AB2"/>
    <w:rsid w:val="005B3C66"/>
    <w:rsid w:val="005B571D"/>
    <w:rsid w:val="005B792A"/>
    <w:rsid w:val="005C68B5"/>
    <w:rsid w:val="005C78DC"/>
    <w:rsid w:val="005D0ECA"/>
    <w:rsid w:val="005D1800"/>
    <w:rsid w:val="005D6128"/>
    <w:rsid w:val="005E1593"/>
    <w:rsid w:val="005E2335"/>
    <w:rsid w:val="005E23EE"/>
    <w:rsid w:val="005F45C2"/>
    <w:rsid w:val="005F487B"/>
    <w:rsid w:val="005F6AE5"/>
    <w:rsid w:val="00602A4F"/>
    <w:rsid w:val="00603ACD"/>
    <w:rsid w:val="006052F2"/>
    <w:rsid w:val="006148F6"/>
    <w:rsid w:val="006151FF"/>
    <w:rsid w:val="006316CD"/>
    <w:rsid w:val="00633161"/>
    <w:rsid w:val="006372B6"/>
    <w:rsid w:val="006419CA"/>
    <w:rsid w:val="0066118F"/>
    <w:rsid w:val="00662EE7"/>
    <w:rsid w:val="00663704"/>
    <w:rsid w:val="00670609"/>
    <w:rsid w:val="006810AE"/>
    <w:rsid w:val="00696E32"/>
    <w:rsid w:val="006A233C"/>
    <w:rsid w:val="006A2768"/>
    <w:rsid w:val="006A62F8"/>
    <w:rsid w:val="006B2A9B"/>
    <w:rsid w:val="006C703A"/>
    <w:rsid w:val="006D1505"/>
    <w:rsid w:val="006D6C74"/>
    <w:rsid w:val="006E24C5"/>
    <w:rsid w:val="006E3945"/>
    <w:rsid w:val="006F45F0"/>
    <w:rsid w:val="00701B6C"/>
    <w:rsid w:val="00711701"/>
    <w:rsid w:val="00723A67"/>
    <w:rsid w:val="00736045"/>
    <w:rsid w:val="00742ABA"/>
    <w:rsid w:val="00743E89"/>
    <w:rsid w:val="00745429"/>
    <w:rsid w:val="00755724"/>
    <w:rsid w:val="0076235F"/>
    <w:rsid w:val="00783315"/>
    <w:rsid w:val="00785214"/>
    <w:rsid w:val="00796D20"/>
    <w:rsid w:val="00797CEE"/>
    <w:rsid w:val="007A054B"/>
    <w:rsid w:val="007C0AF0"/>
    <w:rsid w:val="007D42EB"/>
    <w:rsid w:val="007D7E3B"/>
    <w:rsid w:val="007E04C4"/>
    <w:rsid w:val="00800879"/>
    <w:rsid w:val="00813FB1"/>
    <w:rsid w:val="00822014"/>
    <w:rsid w:val="00842903"/>
    <w:rsid w:val="00845333"/>
    <w:rsid w:val="00850451"/>
    <w:rsid w:val="00851CD2"/>
    <w:rsid w:val="00855C77"/>
    <w:rsid w:val="00866690"/>
    <w:rsid w:val="00866C09"/>
    <w:rsid w:val="00867E83"/>
    <w:rsid w:val="00871E89"/>
    <w:rsid w:val="008729DD"/>
    <w:rsid w:val="0087596F"/>
    <w:rsid w:val="008823AB"/>
    <w:rsid w:val="008843C9"/>
    <w:rsid w:val="0089075B"/>
    <w:rsid w:val="008A451F"/>
    <w:rsid w:val="008A69E6"/>
    <w:rsid w:val="008C73D4"/>
    <w:rsid w:val="008C7774"/>
    <w:rsid w:val="008D3573"/>
    <w:rsid w:val="008D42B2"/>
    <w:rsid w:val="008D7852"/>
    <w:rsid w:val="008F67D0"/>
    <w:rsid w:val="00920F6F"/>
    <w:rsid w:val="00927DB4"/>
    <w:rsid w:val="00934BCB"/>
    <w:rsid w:val="009418B5"/>
    <w:rsid w:val="00945022"/>
    <w:rsid w:val="00964D43"/>
    <w:rsid w:val="00973B31"/>
    <w:rsid w:val="0097778E"/>
    <w:rsid w:val="00980543"/>
    <w:rsid w:val="00986734"/>
    <w:rsid w:val="00992F43"/>
    <w:rsid w:val="009A3900"/>
    <w:rsid w:val="009A410D"/>
    <w:rsid w:val="009B3FD9"/>
    <w:rsid w:val="009B7C00"/>
    <w:rsid w:val="009C3DE5"/>
    <w:rsid w:val="009C625A"/>
    <w:rsid w:val="009D2919"/>
    <w:rsid w:val="009D7A45"/>
    <w:rsid w:val="009E7715"/>
    <w:rsid w:val="00A002DA"/>
    <w:rsid w:val="00A07083"/>
    <w:rsid w:val="00A07452"/>
    <w:rsid w:val="00A12EAC"/>
    <w:rsid w:val="00A1324C"/>
    <w:rsid w:val="00A23251"/>
    <w:rsid w:val="00A2600E"/>
    <w:rsid w:val="00A47283"/>
    <w:rsid w:val="00A50F7B"/>
    <w:rsid w:val="00A61C5F"/>
    <w:rsid w:val="00A62441"/>
    <w:rsid w:val="00A631D7"/>
    <w:rsid w:val="00A6529D"/>
    <w:rsid w:val="00A70864"/>
    <w:rsid w:val="00A70BEF"/>
    <w:rsid w:val="00A80A12"/>
    <w:rsid w:val="00A94AFC"/>
    <w:rsid w:val="00AB5522"/>
    <w:rsid w:val="00AB78F3"/>
    <w:rsid w:val="00AB796A"/>
    <w:rsid w:val="00AB7E88"/>
    <w:rsid w:val="00AD04AE"/>
    <w:rsid w:val="00AD0A41"/>
    <w:rsid w:val="00AD0D40"/>
    <w:rsid w:val="00AD3966"/>
    <w:rsid w:val="00AD7EFE"/>
    <w:rsid w:val="00AE1992"/>
    <w:rsid w:val="00AF15FC"/>
    <w:rsid w:val="00B04BB0"/>
    <w:rsid w:val="00B04BCB"/>
    <w:rsid w:val="00B12D84"/>
    <w:rsid w:val="00B147A8"/>
    <w:rsid w:val="00B211B0"/>
    <w:rsid w:val="00B37F64"/>
    <w:rsid w:val="00B62735"/>
    <w:rsid w:val="00B650D4"/>
    <w:rsid w:val="00B75B87"/>
    <w:rsid w:val="00B92A2F"/>
    <w:rsid w:val="00BA2338"/>
    <w:rsid w:val="00BA6563"/>
    <w:rsid w:val="00BC3FF9"/>
    <w:rsid w:val="00BD042D"/>
    <w:rsid w:val="00BD5D37"/>
    <w:rsid w:val="00BE610B"/>
    <w:rsid w:val="00BE61E7"/>
    <w:rsid w:val="00BF4901"/>
    <w:rsid w:val="00BF660C"/>
    <w:rsid w:val="00BF7869"/>
    <w:rsid w:val="00C03712"/>
    <w:rsid w:val="00C37CDD"/>
    <w:rsid w:val="00C45059"/>
    <w:rsid w:val="00C52528"/>
    <w:rsid w:val="00C6136B"/>
    <w:rsid w:val="00C66ED4"/>
    <w:rsid w:val="00C71A40"/>
    <w:rsid w:val="00C77E0F"/>
    <w:rsid w:val="00C964D8"/>
    <w:rsid w:val="00CA279D"/>
    <w:rsid w:val="00CA51B5"/>
    <w:rsid w:val="00CB2E92"/>
    <w:rsid w:val="00CB7149"/>
    <w:rsid w:val="00CC1D70"/>
    <w:rsid w:val="00CC7FE3"/>
    <w:rsid w:val="00CE0C4C"/>
    <w:rsid w:val="00CE2B3B"/>
    <w:rsid w:val="00CE3E0C"/>
    <w:rsid w:val="00CF19EA"/>
    <w:rsid w:val="00CF382B"/>
    <w:rsid w:val="00CF600A"/>
    <w:rsid w:val="00D05F06"/>
    <w:rsid w:val="00D06F1A"/>
    <w:rsid w:val="00D07FE1"/>
    <w:rsid w:val="00D11B51"/>
    <w:rsid w:val="00D2268F"/>
    <w:rsid w:val="00D23A38"/>
    <w:rsid w:val="00D37217"/>
    <w:rsid w:val="00D37957"/>
    <w:rsid w:val="00D452E3"/>
    <w:rsid w:val="00D873C6"/>
    <w:rsid w:val="00D900EA"/>
    <w:rsid w:val="00D9321F"/>
    <w:rsid w:val="00DB363F"/>
    <w:rsid w:val="00DB594C"/>
    <w:rsid w:val="00DB6E0A"/>
    <w:rsid w:val="00DC7536"/>
    <w:rsid w:val="00DE72E1"/>
    <w:rsid w:val="00DF472E"/>
    <w:rsid w:val="00DF7C5B"/>
    <w:rsid w:val="00E036EE"/>
    <w:rsid w:val="00E050D0"/>
    <w:rsid w:val="00E05CBA"/>
    <w:rsid w:val="00E10306"/>
    <w:rsid w:val="00E139C0"/>
    <w:rsid w:val="00E16B8A"/>
    <w:rsid w:val="00E207A9"/>
    <w:rsid w:val="00E31D31"/>
    <w:rsid w:val="00E32973"/>
    <w:rsid w:val="00E34C15"/>
    <w:rsid w:val="00E367ED"/>
    <w:rsid w:val="00E43A23"/>
    <w:rsid w:val="00E635B0"/>
    <w:rsid w:val="00E63F1C"/>
    <w:rsid w:val="00E6734E"/>
    <w:rsid w:val="00E807CE"/>
    <w:rsid w:val="00E81034"/>
    <w:rsid w:val="00E82400"/>
    <w:rsid w:val="00E96852"/>
    <w:rsid w:val="00EB62F2"/>
    <w:rsid w:val="00EC28B1"/>
    <w:rsid w:val="00EE3383"/>
    <w:rsid w:val="00F13654"/>
    <w:rsid w:val="00F13C3B"/>
    <w:rsid w:val="00F164F4"/>
    <w:rsid w:val="00F217EE"/>
    <w:rsid w:val="00F23720"/>
    <w:rsid w:val="00F25E34"/>
    <w:rsid w:val="00F33FFF"/>
    <w:rsid w:val="00F34F79"/>
    <w:rsid w:val="00F379D5"/>
    <w:rsid w:val="00F4015F"/>
    <w:rsid w:val="00F41D8C"/>
    <w:rsid w:val="00F5125D"/>
    <w:rsid w:val="00F54EE5"/>
    <w:rsid w:val="00F628F9"/>
    <w:rsid w:val="00F7724D"/>
    <w:rsid w:val="00F80F59"/>
    <w:rsid w:val="00F83776"/>
    <w:rsid w:val="00F85D52"/>
    <w:rsid w:val="00F85FF3"/>
    <w:rsid w:val="00F91061"/>
    <w:rsid w:val="00F92624"/>
    <w:rsid w:val="00F93157"/>
    <w:rsid w:val="00F93944"/>
    <w:rsid w:val="00FA040C"/>
    <w:rsid w:val="00FB5A09"/>
    <w:rsid w:val="00FC2077"/>
    <w:rsid w:val="00FC51D6"/>
    <w:rsid w:val="00FC7D6E"/>
    <w:rsid w:val="00FF3F28"/>
    <w:rsid w:val="00FF3FBD"/>
    <w:rsid w:val="00FF6499"/>
    <w:rsid w:val="00FF64D5"/>
    <w:rsid w:val="00FF70FA"/>
    <w:rsid w:val="01CC1D6F"/>
    <w:rsid w:val="02D39683"/>
    <w:rsid w:val="04EF78AE"/>
    <w:rsid w:val="05BBFC98"/>
    <w:rsid w:val="07EF4CB9"/>
    <w:rsid w:val="10771003"/>
    <w:rsid w:val="10C28637"/>
    <w:rsid w:val="10E78E4D"/>
    <w:rsid w:val="13AF3C4E"/>
    <w:rsid w:val="14500929"/>
    <w:rsid w:val="15A5C960"/>
    <w:rsid w:val="1951E067"/>
    <w:rsid w:val="1994BFCE"/>
    <w:rsid w:val="1F896E4A"/>
    <w:rsid w:val="267CF9E6"/>
    <w:rsid w:val="284586C6"/>
    <w:rsid w:val="28980131"/>
    <w:rsid w:val="29F7C1FF"/>
    <w:rsid w:val="34C87B33"/>
    <w:rsid w:val="3786E0A3"/>
    <w:rsid w:val="3B735510"/>
    <w:rsid w:val="3BD5EEC9"/>
    <w:rsid w:val="3D73ABB6"/>
    <w:rsid w:val="43BD563D"/>
    <w:rsid w:val="44F725CB"/>
    <w:rsid w:val="46C7A12B"/>
    <w:rsid w:val="47FD6A2B"/>
    <w:rsid w:val="4BB31C5D"/>
    <w:rsid w:val="4DBCD6E5"/>
    <w:rsid w:val="56DF6A6A"/>
    <w:rsid w:val="5B1BC3DF"/>
    <w:rsid w:val="5CDB65D6"/>
    <w:rsid w:val="63375BFA"/>
    <w:rsid w:val="6364B009"/>
    <w:rsid w:val="654E817C"/>
    <w:rsid w:val="65DD9257"/>
    <w:rsid w:val="66014EE2"/>
    <w:rsid w:val="669033F3"/>
    <w:rsid w:val="67FE86D1"/>
    <w:rsid w:val="69B4A855"/>
    <w:rsid w:val="6A244510"/>
    <w:rsid w:val="6C92285A"/>
    <w:rsid w:val="76AE4543"/>
    <w:rsid w:val="76C521B6"/>
    <w:rsid w:val="772D957E"/>
    <w:rsid w:val="7A3D40BC"/>
    <w:rsid w:val="7B5DBC72"/>
    <w:rsid w:val="7DC251AD"/>
    <w:rsid w:val="7DE3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2F237"/>
  <w15:docId w15:val="{12C7DEFC-5612-4F40-BD37-04BC07CC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FF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A4728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47283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47283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283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283"/>
    <w:pPr>
      <w:keepNext/>
      <w:keepLines/>
      <w:numPr>
        <w:ilvl w:val="4"/>
        <w:numId w:val="1"/>
      </w:numPr>
      <w:spacing w:before="200"/>
      <w:ind w:left="3600" w:hanging="36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283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283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283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283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39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A47283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28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283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283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28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F33FFF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33FF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33FF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F33FFF"/>
    <w:rPr>
      <w:color w:val="0000FF" w:themeColor="hyperlink"/>
      <w:u w:val="single"/>
    </w:rPr>
  </w:style>
  <w:style w:type="paragraph" w:customStyle="1" w:styleId="Verses">
    <w:name w:val="Versões"/>
    <w:link w:val="VersesChar"/>
    <w:qFormat/>
    <w:rsid w:val="00F33FF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F33FF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F33FF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F33FFF"/>
    <w:rPr>
      <w:rFonts w:eastAsia="Times" w:cs="Times New Roman"/>
      <w:sz w:val="16"/>
      <w:szCs w:val="20"/>
      <w:lang w:eastAsia="pt-BR"/>
    </w:rPr>
  </w:style>
  <w:style w:type="paragraph" w:customStyle="1" w:styleId="Aprovaes">
    <w:name w:val="Aprovações"/>
    <w:qFormat/>
    <w:rsid w:val="00074176"/>
    <w:pPr>
      <w:spacing w:after="0" w:line="240" w:lineRule="auto"/>
      <w:jc w:val="center"/>
    </w:pPr>
    <w:rPr>
      <w:rFonts w:ascii="Calibri" w:hAnsi="Calibri"/>
      <w:b/>
    </w:rPr>
  </w:style>
  <w:style w:type="character" w:styleId="TextodoEspaoReservado">
    <w:name w:val="Placeholder Text"/>
    <w:basedOn w:val="Fontepargpadro"/>
    <w:uiPriority w:val="99"/>
    <w:semiHidden/>
    <w:rsid w:val="003B0024"/>
    <w:rPr>
      <w:color w:val="808080"/>
    </w:rPr>
  </w:style>
  <w:style w:type="character" w:styleId="HiperlinkVisitado">
    <w:name w:val="FollowedHyperlink"/>
    <w:basedOn w:val="Fontepargpadro"/>
    <w:uiPriority w:val="99"/>
    <w:semiHidden/>
    <w:unhideWhenUsed/>
    <w:rsid w:val="00E10306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0306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F5125D"/>
    <w:pPr>
      <w:ind w:left="720"/>
      <w:contextualSpacing/>
    </w:pPr>
  </w:style>
  <w:style w:type="character" w:customStyle="1" w:styleId="ui-provider">
    <w:name w:val="ui-provider"/>
    <w:basedOn w:val="Fontepargpadro"/>
    <w:rsid w:val="00395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\Dropbox\Escritorio%20de%20Projetos\Modelos\Template%20com%20numeraca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085b9-8e78-4e96-a745-8470f883f029">
      <Terms xmlns="http://schemas.microsoft.com/office/infopath/2007/PartnerControls"/>
    </lcf76f155ced4ddcb4097134ff3c332f>
    <TaxCatchAll xmlns="ab7a50ed-39d9-45d8-93a6-cd30c626f5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221197D08CD344A9C555A12CE9A787" ma:contentTypeVersion="10" ma:contentTypeDescription="Crie um novo documento." ma:contentTypeScope="" ma:versionID="55183f549f5b6b2e06bb01682c64891f">
  <xsd:schema xmlns:xsd="http://www.w3.org/2001/XMLSchema" xmlns:xs="http://www.w3.org/2001/XMLSchema" xmlns:p="http://schemas.microsoft.com/office/2006/metadata/properties" xmlns:ns2="149085b9-8e78-4e96-a745-8470f883f029" xmlns:ns3="ab7a50ed-39d9-45d8-93a6-cd30c626f502" targetNamespace="http://schemas.microsoft.com/office/2006/metadata/properties" ma:root="true" ma:fieldsID="77c10aa171976e1e890dfe7b09799587" ns2:_="" ns3:_="">
    <xsd:import namespace="149085b9-8e78-4e96-a745-8470f883f029"/>
    <xsd:import namespace="ab7a50ed-39d9-45d8-93a6-cd30c626f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085b9-8e78-4e96-a745-8470f883f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7f3b660-f2b2-4cd6-b36c-464c0aee8a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a50ed-39d9-45d8-93a6-cd30c626f50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42d8b4-d40b-4d50-8080-a6b760d36602}" ma:internalName="TaxCatchAll" ma:showField="CatchAllData" ma:web="ab7a50ed-39d9-45d8-93a6-cd30c626f5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6B8CA6-1039-4C1D-83C4-FDDA212E8EE3}">
  <ds:schemaRefs>
    <ds:schemaRef ds:uri="http://schemas.microsoft.com/office/2006/metadata/properties"/>
    <ds:schemaRef ds:uri="http://schemas.microsoft.com/office/infopath/2007/PartnerControls"/>
    <ds:schemaRef ds:uri="149085b9-8e78-4e96-a745-8470f883f029"/>
    <ds:schemaRef ds:uri="ab7a50ed-39d9-45d8-93a6-cd30c626f502"/>
  </ds:schemaRefs>
</ds:datastoreItem>
</file>

<file path=customXml/itemProps2.xml><?xml version="1.0" encoding="utf-8"?>
<ds:datastoreItem xmlns:ds="http://schemas.openxmlformats.org/officeDocument/2006/customXml" ds:itemID="{3B63982F-59D6-4D1D-87B9-0D58EED1C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5E5F04-8F67-4F5A-9215-F5936FAA7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085b9-8e78-4e96-a745-8470f883f029"/>
    <ds:schemaRef ds:uri="ab7a50ed-39d9-45d8-93a6-cd30c626f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9605B4-E836-4A32-B52F-5A3ADDD6C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com numeracao.dotx</Template>
  <TotalTime>5</TotalTime>
  <Pages>1</Pages>
  <Words>148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Castanho de Oliveir</dc:creator>
  <cp:lastModifiedBy>Julio Marques</cp:lastModifiedBy>
  <cp:revision>4</cp:revision>
  <cp:lastPrinted>2025-06-18T20:12:00Z</cp:lastPrinted>
  <dcterms:created xsi:type="dcterms:W3CDTF">2025-07-18T18:25:00Z</dcterms:created>
  <dcterms:modified xsi:type="dcterms:W3CDTF">2025-07-21T19:42:00Z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0x010100B2221197D08CD344A9C555A12CE9A787</vt:lpwstr>
  </property>
  <property fmtid="{D5CDD505-2E9C-101B-9397-08002B2CF9AE}" pid="3" name="Order">
    <vt:r8>9200</vt:r8>
  </property>
  <property fmtid="{D5CDD505-2E9C-101B-9397-08002B2CF9AE}" pid="4" name="MediaServiceImageTags">
    <vt:lpwstr/>
  </property>
</Properties>
</file>