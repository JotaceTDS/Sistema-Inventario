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F387" w14:textId="77777777" w:rsidR="00F628F9" w:rsidRDefault="00F628F9" w:rsidP="00F628F9">
      <w:pPr>
        <w:shd w:val="clear" w:color="auto" w:fill="FFFFFF"/>
        <w:jc w:val="center"/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t>T</w:t>
      </w:r>
      <w:r w:rsidRPr="00783C58"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t>ERMO DE RESPONSABILIDADE PELA GUARDA E USO DO</w:t>
      </w:r>
    </w:p>
    <w:p w14:paraId="2AD28000" w14:textId="77777777" w:rsidR="00F628F9" w:rsidRPr="00783C58" w:rsidRDefault="00F628F9" w:rsidP="00F628F9">
      <w:pPr>
        <w:shd w:val="clear" w:color="auto" w:fill="FFFFFF"/>
        <w:jc w:val="center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783C58"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t>EQUIPAMENTO DE TRABALHO</w:t>
      </w:r>
    </w:p>
    <w:p w14:paraId="5B08CA7D" w14:textId="32304EC8" w:rsidR="00F628F9" w:rsidRDefault="004F5FAA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6BF7E1FC" w14:textId="77777777" w:rsidR="00160440" w:rsidRPr="00783C58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IDENTIFICAÇÃO DO EMPREGADO</w:t>
      </w:r>
    </w:p>
    <w:p w14:paraId="1FA56C25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28329AFD" w14:textId="77777777" w:rsidR="00160440" w:rsidRPr="00A9770E" w:rsidRDefault="00160440" w:rsidP="00160440">
      <w:pPr>
        <w:shd w:val="clear" w:color="auto" w:fill="FFFFFF" w:themeFill="background1"/>
        <w:jc w:val="both"/>
        <w:rPr>
          <w:rFonts w:eastAsia="Calibri" w:cs="Calibri"/>
        </w:rPr>
      </w:pP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Nome: </w:t>
      </w:r>
      <w:r w:rsidRPr="00926A5E">
        <w:rPr>
          <w:rFonts w:eastAsia="Calibri" w:cs="Calibri"/>
          <w:sz w:val="24"/>
          <w:szCs w:val="24"/>
        </w:rPr>
        <w:t>{Usuario}</w:t>
      </w:r>
    </w:p>
    <w:p w14:paraId="3870A3B1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Telefone: </w:t>
      </w:r>
      <w:r w:rsidRPr="00926A5E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{Telefone}</w:t>
      </w:r>
    </w:p>
    <w:p w14:paraId="54449797" w14:textId="77777777" w:rsidR="00160440" w:rsidRDefault="00160440" w:rsidP="00160440">
      <w:pPr>
        <w:jc w:val="both"/>
        <w:rPr>
          <w:rFonts w:eastAsia="Calibri" w:cs="Calibri"/>
        </w:rPr>
      </w:pP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E-mail:</w:t>
      </w:r>
      <w:r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926A5E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{Email}</w:t>
      </w: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667850F9" w14:textId="77777777" w:rsidR="00160440" w:rsidRPr="00926A5E" w:rsidRDefault="00160440" w:rsidP="00160440">
      <w:pPr>
        <w:jc w:val="both"/>
        <w:rPr>
          <w:rFonts w:eastAsia="Calibri" w:cs="Calibri"/>
        </w:rPr>
      </w:pPr>
    </w:p>
    <w:p w14:paraId="30C7477C" w14:textId="5B0E75EA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Recebi da empresa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C802E4">
        <w:rPr>
          <w:rFonts w:eastAsia="Times New Roman" w:cstheme="minorHAnsi"/>
          <w:b/>
          <w:color w:val="000000"/>
          <w:sz w:val="24"/>
          <w:szCs w:val="24"/>
          <w:bdr w:val="none" w:sz="0" w:space="0" w:color="auto" w:frame="1"/>
          <w:lang w:eastAsia="pt-BR"/>
        </w:rPr>
        <w:t xml:space="preserve">JD Business </w:t>
      </w:r>
      <w:proofErr w:type="spellStart"/>
      <w:r w:rsidR="00C802E4">
        <w:rPr>
          <w:rFonts w:eastAsia="Times New Roman" w:cstheme="minorHAnsi"/>
          <w:b/>
          <w:color w:val="000000"/>
          <w:sz w:val="24"/>
          <w:szCs w:val="24"/>
          <w:bdr w:val="none" w:sz="0" w:space="0" w:color="auto" w:frame="1"/>
          <w:lang w:eastAsia="pt-BR"/>
        </w:rPr>
        <w:t>Academy</w:t>
      </w:r>
      <w:proofErr w:type="spellEnd"/>
      <w:r w:rsidR="00C802E4">
        <w:rPr>
          <w:rFonts w:eastAsia="Times New Roman" w:cstheme="minorHAnsi"/>
          <w:b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="00C802E4">
        <w:rPr>
          <w:rFonts w:eastAsia="Times New Roman" w:cstheme="minorHAnsi"/>
          <w:b/>
          <w:color w:val="000000"/>
          <w:sz w:val="24"/>
          <w:szCs w:val="24"/>
          <w:bdr w:val="none" w:sz="0" w:space="0" w:color="auto" w:frame="1"/>
          <w:lang w:eastAsia="pt-BR"/>
        </w:rPr>
        <w:t>Ltda</w:t>
      </w:r>
      <w:r w:rsidRPr="007F28E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,CNPJ</w:t>
      </w:r>
      <w:proofErr w:type="spellEnd"/>
      <w:proofErr w:type="gramEnd"/>
      <w:r w:rsidRPr="007F28E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n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°</w:t>
      </w:r>
      <w:r w:rsidRPr="007F28E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C802E4" w:rsidRPr="00C802E4">
        <w:rPr>
          <w:rStyle w:val="tooltip"/>
          <w:b/>
          <w:bCs/>
          <w:sz w:val="24"/>
          <w:szCs w:val="24"/>
        </w:rPr>
        <w:t>44.697.207/0001-32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, a título de empréstimo, para meu uso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exclusivo, os equipamentos especificados neste termo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de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responsabilidade, comprometendo-me a mantê-los em perfeito estado de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conservação, ficando ciente de que:</w:t>
      </w:r>
    </w:p>
    <w:p w14:paraId="680E3085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03683B4E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1 -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Em caso de dano, inutilização ou extravio do equipamento deverei comunicar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imediatamente ao setor competente.</w:t>
      </w:r>
    </w:p>
    <w:p w14:paraId="50B7E2C5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39838BB0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2 -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Terminando os serviços ou no caso de rescisão do contrato de trabalho, devolverei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o equipamento completo e em perfeito estado de conservação, considerando-se 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tempo do uso dele, ao setor competente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.</w:t>
      </w:r>
    </w:p>
    <w:p w14:paraId="0692BCE7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466594DA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3 -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Estando os equipamentos em minha posse, estarei sujeito a inspeções sem prévio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aviso.</w:t>
      </w:r>
    </w:p>
    <w:p w14:paraId="420C4C1B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6CD08AA3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17637F76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5F1D893D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0B26CBEB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tbl>
      <w:tblPr>
        <w:tblStyle w:val="Tabelacomgrade"/>
        <w:tblW w:w="8817" w:type="dxa"/>
        <w:tblInd w:w="-5" w:type="dxa"/>
        <w:tblLook w:val="04A0" w:firstRow="1" w:lastRow="0" w:firstColumn="1" w:lastColumn="0" w:noHBand="0" w:noVBand="1"/>
      </w:tblPr>
      <w:tblGrid>
        <w:gridCol w:w="1565"/>
        <w:gridCol w:w="1745"/>
        <w:gridCol w:w="2786"/>
        <w:gridCol w:w="2721"/>
      </w:tblGrid>
      <w:tr w:rsidR="00B81009" w:rsidRPr="00B064D2" w14:paraId="03BBD277" w14:textId="77777777" w:rsidTr="00A97548">
        <w:trPr>
          <w:trHeight w:val="259"/>
        </w:trPr>
        <w:tc>
          <w:tcPr>
            <w:tcW w:w="1565" w:type="dxa"/>
          </w:tcPr>
          <w:p w14:paraId="7B1B2626" w14:textId="77777777" w:rsidR="00B81009" w:rsidRPr="00B064D2" w:rsidRDefault="00B81009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Bidi"/>
                <w:b/>
                <w:bCs/>
                <w:sz w:val="24"/>
                <w:szCs w:val="24"/>
              </w:rPr>
              <w:t>PATRIMONIO</w:t>
            </w:r>
          </w:p>
        </w:tc>
        <w:tc>
          <w:tcPr>
            <w:tcW w:w="1745" w:type="dxa"/>
          </w:tcPr>
          <w:p w14:paraId="5B938121" w14:textId="77777777" w:rsidR="00B81009" w:rsidRPr="3B735510" w:rsidRDefault="00B81009" w:rsidP="00A97548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MARCA</w:t>
            </w:r>
          </w:p>
        </w:tc>
        <w:tc>
          <w:tcPr>
            <w:tcW w:w="2786" w:type="dxa"/>
          </w:tcPr>
          <w:p w14:paraId="44CDBC9C" w14:textId="77777777" w:rsidR="00B81009" w:rsidRPr="00B064D2" w:rsidRDefault="00B81009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21" w:type="dxa"/>
          </w:tcPr>
          <w:p w14:paraId="23C97C8C" w14:textId="77777777" w:rsidR="00B81009" w:rsidRPr="00B064D2" w:rsidRDefault="00B81009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proofErr w:type="gramStart"/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N.S</w:t>
            </w:r>
            <w:proofErr w:type="gramEnd"/>
          </w:p>
        </w:tc>
      </w:tr>
      <w:tr w:rsidR="00B81009" w:rsidRPr="00F41D8C" w14:paraId="7A1491D2" w14:textId="77777777" w:rsidTr="00A97548">
        <w:trPr>
          <w:trHeight w:val="448"/>
        </w:trPr>
        <w:tc>
          <w:tcPr>
            <w:tcW w:w="1565" w:type="dxa"/>
          </w:tcPr>
          <w:p w14:paraId="5785DD45" w14:textId="77777777" w:rsidR="00B81009" w:rsidRDefault="00B81009" w:rsidP="00A97548">
            <w:pPr>
              <w:jc w:val="center"/>
            </w:pPr>
          </w:p>
          <w:p w14:paraId="45868931" w14:textId="77777777" w:rsidR="00B81009" w:rsidRDefault="00B81009" w:rsidP="00A97548">
            <w:pPr>
              <w:jc w:val="center"/>
            </w:pPr>
            <w:r>
              <w:t>{Patrimonio}</w:t>
            </w:r>
          </w:p>
        </w:tc>
        <w:tc>
          <w:tcPr>
            <w:tcW w:w="1745" w:type="dxa"/>
          </w:tcPr>
          <w:p w14:paraId="5549F092" w14:textId="77777777" w:rsidR="00B81009" w:rsidRDefault="00B81009" w:rsidP="00A97548">
            <w:pPr>
              <w:jc w:val="center"/>
            </w:pPr>
          </w:p>
          <w:p w14:paraId="109EEDBB" w14:textId="77777777" w:rsidR="00B81009" w:rsidRDefault="00B81009" w:rsidP="00A97548">
            <w:pPr>
              <w:jc w:val="center"/>
              <w:rPr>
                <w:rFonts w:eastAsia="Calibri" w:cs="Calibri"/>
              </w:rPr>
            </w:pPr>
            <w:r w:rsidRPr="00926A5E">
              <w:t>{Marca}</w:t>
            </w:r>
          </w:p>
        </w:tc>
        <w:tc>
          <w:tcPr>
            <w:tcW w:w="2786" w:type="dxa"/>
          </w:tcPr>
          <w:p w14:paraId="3C12C67F" w14:textId="77777777" w:rsidR="00B81009" w:rsidRDefault="00B81009" w:rsidP="00A97548">
            <w:pPr>
              <w:jc w:val="center"/>
              <w:rPr>
                <w:rFonts w:eastAsia="Calibri" w:cs="Calibri"/>
              </w:rPr>
            </w:pPr>
          </w:p>
          <w:p w14:paraId="3755CC61" w14:textId="77777777" w:rsidR="00B81009" w:rsidRPr="00634EC7" w:rsidRDefault="00B81009" w:rsidP="00A97548">
            <w:pPr>
              <w:jc w:val="center"/>
            </w:pPr>
            <w:r w:rsidRPr="00926A5E">
              <w:t>{Modelo}</w:t>
            </w:r>
          </w:p>
        </w:tc>
        <w:tc>
          <w:tcPr>
            <w:tcW w:w="2721" w:type="dxa"/>
          </w:tcPr>
          <w:p w14:paraId="718E81B2" w14:textId="77777777" w:rsidR="00B81009" w:rsidRDefault="00B81009" w:rsidP="00A97548">
            <w:pPr>
              <w:jc w:val="center"/>
              <w:rPr>
                <w:rFonts w:ascii="Arial" w:hAnsi="Arial" w:cs="Arial"/>
                <w:color w:val="800080"/>
              </w:rPr>
            </w:pPr>
          </w:p>
          <w:p w14:paraId="03128F6A" w14:textId="77777777" w:rsidR="00B81009" w:rsidRPr="00F12DAB" w:rsidRDefault="00B81009" w:rsidP="00A97548">
            <w:pPr>
              <w:jc w:val="center"/>
            </w:pPr>
            <w:r>
              <w:t xml:space="preserve"> </w:t>
            </w:r>
            <w:r w:rsidRPr="00926A5E">
              <w:t>{Serie}</w:t>
            </w:r>
          </w:p>
        </w:tc>
      </w:tr>
      <w:tr w:rsidR="00B81009" w14:paraId="3591D52B" w14:textId="77777777" w:rsidTr="00A97548">
        <w:trPr>
          <w:trHeight w:val="389"/>
        </w:trPr>
        <w:tc>
          <w:tcPr>
            <w:tcW w:w="1565" w:type="dxa"/>
          </w:tcPr>
          <w:p w14:paraId="022B2DF7" w14:textId="77777777" w:rsidR="00B81009" w:rsidRDefault="00B81009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  <w:p w14:paraId="4D8F0CE9" w14:textId="77777777" w:rsidR="00B81009" w:rsidRDefault="00B81009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3EF189F" w14:textId="77777777" w:rsidR="00B81009" w:rsidRDefault="00B81009" w:rsidP="00A97548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06904B4E" w14:textId="77777777" w:rsidR="00B81009" w:rsidRDefault="00B81009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  <w:tc>
          <w:tcPr>
            <w:tcW w:w="2721" w:type="dxa"/>
          </w:tcPr>
          <w:p w14:paraId="68A5A402" w14:textId="77777777" w:rsidR="00B81009" w:rsidRDefault="00B81009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</w:tr>
    </w:tbl>
    <w:p w14:paraId="571E2730" w14:textId="77777777" w:rsidR="00160440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3AD22E8F" w14:textId="77777777" w:rsidR="00160440" w:rsidRPr="000959E1" w:rsidRDefault="00160440" w:rsidP="00160440">
      <w:pPr>
        <w:pStyle w:val="PargrafodaLista"/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237288A8" w14:textId="77777777" w:rsidR="00160440" w:rsidRPr="00783C58" w:rsidRDefault="00160440" w:rsidP="00160440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14:paraId="7BF16D5E" w14:textId="77777777" w:rsidR="00160440" w:rsidRDefault="00160440" w:rsidP="00160440">
      <w:pPr>
        <w:shd w:val="clear" w:color="auto" w:fill="FFFFFF" w:themeFill="background1"/>
        <w:jc w:val="both"/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</w:pPr>
      <w:r w:rsidRPr="50C2D925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São Paulo/SP, </w:t>
      </w:r>
      <w:r w:rsidRPr="001D6842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{Data</w:t>
      </w:r>
      <w:r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}</w:t>
      </w:r>
    </w:p>
    <w:p w14:paraId="46C00D3D" w14:textId="77777777" w:rsidR="002A3D59" w:rsidRDefault="002A3D5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1305B265" w14:textId="77777777" w:rsidR="00A54BE9" w:rsidRDefault="00A54BE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3A1F7FBD" w14:textId="44D55E38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______________________________</w:t>
      </w:r>
    </w:p>
    <w:p w14:paraId="65744EF9" w14:textId="77777777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3A069414" w14:textId="77777777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04B58AAB" w14:textId="77777777" w:rsidR="00F628F9" w:rsidRDefault="00F628F9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</w:p>
    <w:sectPr w:rsidR="00F628F9" w:rsidSect="00882992">
      <w:headerReference w:type="default" r:id="rId11"/>
      <w:footerReference w:type="default" r:id="rId12"/>
      <w:pgSz w:w="11906" w:h="16838"/>
      <w:pgMar w:top="1417" w:right="1701" w:bottom="709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2E612" w14:textId="77777777" w:rsidR="00855C5B" w:rsidRDefault="00855C5B" w:rsidP="005E1593">
      <w:r>
        <w:separator/>
      </w:r>
    </w:p>
  </w:endnote>
  <w:endnote w:type="continuationSeparator" w:id="0">
    <w:p w14:paraId="00BF9912" w14:textId="77777777" w:rsidR="00855C5B" w:rsidRDefault="00855C5B" w:rsidP="005E1593">
      <w:r>
        <w:continuationSeparator/>
      </w:r>
    </w:p>
  </w:endnote>
  <w:endnote w:type="continuationNotice" w:id="1">
    <w:p w14:paraId="6AAC146F" w14:textId="77777777" w:rsidR="00855C5B" w:rsidRDefault="00855C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08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8364"/>
      <w:gridCol w:w="244"/>
    </w:tblGrid>
    <w:tr w:rsidR="003B0024" w:rsidRPr="00211287" w14:paraId="1E8C2C7C" w14:textId="77777777" w:rsidTr="00211287">
      <w:trPr>
        <w:jc w:val="center"/>
      </w:trPr>
      <w:tc>
        <w:tcPr>
          <w:tcW w:w="8364" w:type="dxa"/>
          <w:vAlign w:val="center"/>
        </w:tcPr>
        <w:p w14:paraId="68467E52" w14:textId="27BC58C8" w:rsidR="00211287" w:rsidRPr="00453F5B" w:rsidRDefault="00211287" w:rsidP="00211287">
          <w:pPr>
            <w:pStyle w:val="Rodap"/>
            <w:spacing w:before="120" w:after="120"/>
            <w:ind w:right="-669"/>
            <w:rPr>
              <w:color w:val="000000" w:themeColor="text1"/>
              <w:sz w:val="20"/>
              <w:szCs w:val="20"/>
            </w:rPr>
          </w:pPr>
          <w:r w:rsidRPr="00453F5B">
            <w:rPr>
              <w:color w:val="000000" w:themeColor="text1"/>
              <w:sz w:val="20"/>
              <w:szCs w:val="20"/>
            </w:rPr>
            <w:t xml:space="preserve">Chamados: </w:t>
          </w:r>
          <w:r w:rsidR="00AB7E88">
            <w:rPr>
              <w:color w:val="000000" w:themeColor="text1"/>
              <w:sz w:val="20"/>
              <w:szCs w:val="20"/>
            </w:rPr>
            <w:t>epitychia</w:t>
          </w:r>
          <w:r w:rsidRPr="00453F5B">
            <w:rPr>
              <w:color w:val="000000" w:themeColor="text1"/>
              <w:sz w:val="20"/>
              <w:szCs w:val="20"/>
            </w:rPr>
            <w:t>.com.br | Telefon</w:t>
          </w:r>
          <w:r w:rsidR="00785214">
            <w:rPr>
              <w:color w:val="000000" w:themeColor="text1"/>
              <w:sz w:val="20"/>
              <w:szCs w:val="20"/>
            </w:rPr>
            <w:t xml:space="preserve">es: </w:t>
          </w:r>
          <w:r w:rsidR="00A002DA">
            <w:rPr>
              <w:color w:val="000000" w:themeColor="text1"/>
              <w:sz w:val="20"/>
              <w:szCs w:val="20"/>
            </w:rPr>
            <w:t>22</w:t>
          </w:r>
          <w:r w:rsidR="00F164F4">
            <w:rPr>
              <w:color w:val="000000" w:themeColor="text1"/>
              <w:sz w:val="20"/>
              <w:szCs w:val="20"/>
            </w:rPr>
            <w:t>44</w:t>
          </w:r>
          <w:r w:rsidR="00A002DA">
            <w:rPr>
              <w:color w:val="000000" w:themeColor="text1"/>
              <w:sz w:val="20"/>
              <w:szCs w:val="20"/>
            </w:rPr>
            <w:t>.</w:t>
          </w:r>
          <w:r w:rsidR="00F164F4">
            <w:rPr>
              <w:color w:val="000000" w:themeColor="text1"/>
              <w:sz w:val="20"/>
              <w:szCs w:val="20"/>
            </w:rPr>
            <w:t>6248</w:t>
          </w:r>
          <w:r w:rsidR="00AB7E88">
            <w:rPr>
              <w:color w:val="000000" w:themeColor="text1"/>
              <w:sz w:val="20"/>
              <w:szCs w:val="20"/>
            </w:rPr>
            <w:t xml:space="preserve">   </w:t>
          </w:r>
          <w:r w:rsidR="00785214">
            <w:rPr>
              <w:color w:val="000000" w:themeColor="text1"/>
              <w:sz w:val="20"/>
              <w:szCs w:val="20"/>
            </w:rPr>
            <w:t xml:space="preserve">Ramal </w:t>
          </w:r>
          <w:r w:rsidR="00A002DA">
            <w:rPr>
              <w:color w:val="000000" w:themeColor="text1"/>
              <w:sz w:val="20"/>
              <w:szCs w:val="20"/>
            </w:rPr>
            <w:t>111</w:t>
          </w:r>
        </w:p>
      </w:tc>
      <w:tc>
        <w:tcPr>
          <w:tcW w:w="244" w:type="dxa"/>
          <w:vAlign w:val="center"/>
        </w:tcPr>
        <w:p w14:paraId="7369025A" w14:textId="77777777" w:rsidR="003B0024" w:rsidRPr="00211287" w:rsidRDefault="003B0024">
          <w:pPr>
            <w:pStyle w:val="Rodap"/>
            <w:spacing w:before="120" w:after="120"/>
            <w:jc w:val="right"/>
            <w:rPr>
              <w:color w:val="244061" w:themeColor="accent1" w:themeShade="80"/>
              <w:sz w:val="20"/>
              <w:szCs w:val="20"/>
            </w:rPr>
          </w:pPr>
        </w:p>
      </w:tc>
    </w:tr>
  </w:tbl>
  <w:p w14:paraId="02935935" w14:textId="77777777"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C64D6" w14:textId="77777777" w:rsidR="00855C5B" w:rsidRDefault="00855C5B" w:rsidP="005E1593">
      <w:r>
        <w:separator/>
      </w:r>
    </w:p>
  </w:footnote>
  <w:footnote w:type="continuationSeparator" w:id="0">
    <w:p w14:paraId="6F6791A6" w14:textId="77777777" w:rsidR="00855C5B" w:rsidRDefault="00855C5B" w:rsidP="005E1593">
      <w:r>
        <w:continuationSeparator/>
      </w:r>
    </w:p>
  </w:footnote>
  <w:footnote w:type="continuationNotice" w:id="1">
    <w:p w14:paraId="331EF5CE" w14:textId="77777777" w:rsidR="00855C5B" w:rsidRDefault="00855C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3C666" w14:textId="4E467BA8" w:rsidR="006A7D27" w:rsidRDefault="002549D2" w:rsidP="00840027">
    <w:pPr>
      <w:ind w:left="-1701" w:firstLine="141"/>
    </w:pPr>
    <w:r w:rsidRPr="00DE1944">
      <w:rPr>
        <w:noProof/>
      </w:rPr>
      <w:drawing>
        <wp:anchor distT="0" distB="0" distL="114300" distR="114300" simplePos="0" relativeHeight="251658240" behindDoc="0" locked="0" layoutInCell="1" allowOverlap="1" wp14:anchorId="7F5D88A0" wp14:editId="700B7387">
          <wp:simplePos x="0" y="0"/>
          <wp:positionH relativeFrom="leftMargin">
            <wp:posOffset>508635</wp:posOffset>
          </wp:positionH>
          <wp:positionV relativeFrom="topMargin">
            <wp:posOffset>184785</wp:posOffset>
          </wp:positionV>
          <wp:extent cx="752475" cy="734695"/>
          <wp:effectExtent l="0" t="0" r="9525" b="8255"/>
          <wp:wrapNone/>
          <wp:docPr id="208649812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9812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734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elacomgrade"/>
      <w:tblW w:w="8739" w:type="dxa"/>
      <w:tblInd w:w="754" w:type="dxa"/>
      <w:tblLayout w:type="fixed"/>
      <w:tblLook w:val="01E0" w:firstRow="1" w:lastRow="1" w:firstColumn="1" w:lastColumn="1" w:noHBand="0" w:noVBand="0"/>
    </w:tblPr>
    <w:tblGrid>
      <w:gridCol w:w="4248"/>
      <w:gridCol w:w="2126"/>
      <w:gridCol w:w="2365"/>
    </w:tblGrid>
    <w:tr w:rsidR="002549D2" w:rsidRPr="00AD691F" w14:paraId="0DA80F7C" w14:textId="77777777">
      <w:trPr>
        <w:trHeight w:val="567"/>
      </w:trPr>
      <w:tc>
        <w:tcPr>
          <w:tcW w:w="6374" w:type="dxa"/>
          <w:gridSpan w:val="2"/>
        </w:tcPr>
        <w:p w14:paraId="3AA615B2" w14:textId="77777777" w:rsidR="002549D2" w:rsidRDefault="002549D2" w:rsidP="002549D2">
          <w:pPr>
            <w:pStyle w:val="Cabealho"/>
            <w:rPr>
              <w:sz w:val="22"/>
              <w:szCs w:val="22"/>
            </w:rPr>
          </w:pPr>
        </w:p>
        <w:p w14:paraId="2E0EBE55" w14:textId="109B0E41" w:rsidR="00411FA6" w:rsidRPr="00F33FFF" w:rsidRDefault="00411FA6" w:rsidP="002549D2">
          <w:pPr>
            <w:pStyle w:val="Cabealho"/>
            <w:rPr>
              <w:sz w:val="22"/>
              <w:szCs w:val="22"/>
            </w:rPr>
          </w:pPr>
          <w:r>
            <w:t>Termo de Responsabilidade de Microinformática</w:t>
          </w:r>
        </w:p>
      </w:tc>
      <w:tc>
        <w:tcPr>
          <w:tcW w:w="2365" w:type="dxa"/>
          <w:vMerge w:val="restart"/>
        </w:tcPr>
        <w:p w14:paraId="06A89D52" w14:textId="3B8EB9F5" w:rsidR="002549D2" w:rsidRDefault="002549D2" w:rsidP="002549D2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C301C03" wp14:editId="37527875">
                <wp:simplePos x="0" y="0"/>
                <wp:positionH relativeFrom="margin">
                  <wp:posOffset>-1270</wp:posOffset>
                </wp:positionH>
                <wp:positionV relativeFrom="margin">
                  <wp:posOffset>108585</wp:posOffset>
                </wp:positionV>
                <wp:extent cx="1364615" cy="600075"/>
                <wp:effectExtent l="0" t="0" r="6985" b="9525"/>
                <wp:wrapNone/>
                <wp:docPr id="119731529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461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</w:tr>
    <w:tr w:rsidR="00453F5B" w:rsidRPr="00A10908" w14:paraId="35DDD773" w14:textId="77777777" w:rsidTr="005863B2">
      <w:trPr>
        <w:trHeight w:val="567"/>
      </w:trPr>
      <w:tc>
        <w:tcPr>
          <w:tcW w:w="4248" w:type="dxa"/>
          <w:vAlign w:val="center"/>
        </w:tcPr>
        <w:p w14:paraId="0366C079" w14:textId="6731515C" w:rsidR="00453F5B" w:rsidRPr="00F33FFF" w:rsidRDefault="00E05CBA" w:rsidP="00F33FFF">
          <w:pPr>
            <w:pStyle w:val="Cabealho"/>
          </w:pPr>
          <w:r>
            <w:t>Microinformática</w:t>
          </w:r>
          <w:r w:rsidR="00453F5B" w:rsidRPr="00F33FFF">
            <w:fldChar w:fldCharType="begin"/>
          </w:r>
          <w:r w:rsidR="00453F5B" w:rsidRPr="00F33FFF">
            <w:rPr>
              <w:sz w:val="22"/>
              <w:szCs w:val="22"/>
            </w:rPr>
            <w:instrText xml:space="preserve"> SUBJECT   \* MERGEFORMAT </w:instrText>
          </w:r>
          <w:r w:rsidR="00453F5B" w:rsidRPr="00F33FFF">
            <w:fldChar w:fldCharType="end"/>
          </w:r>
        </w:p>
      </w:tc>
      <w:tc>
        <w:tcPr>
          <w:tcW w:w="2126" w:type="dxa"/>
          <w:vAlign w:val="center"/>
        </w:tcPr>
        <w:p w14:paraId="4F1103DE" w14:textId="5FC90182" w:rsidR="00453F5B" w:rsidRPr="00F33FFF" w:rsidRDefault="00453F5B" w:rsidP="00453F5B">
          <w:pPr>
            <w:pStyle w:val="Cabealh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Data: </w:t>
          </w:r>
          <w:r w:rsidR="00DF161B">
            <w:rPr>
              <w:sz w:val="22"/>
              <w:szCs w:val="22"/>
            </w:rPr>
            <w:t>23</w:t>
          </w:r>
          <w:r>
            <w:rPr>
              <w:sz w:val="22"/>
              <w:szCs w:val="22"/>
            </w:rPr>
            <w:t>/</w:t>
          </w:r>
          <w:r w:rsidR="00C817C8">
            <w:rPr>
              <w:sz w:val="22"/>
              <w:szCs w:val="22"/>
            </w:rPr>
            <w:t>0</w:t>
          </w:r>
          <w:r w:rsidR="00DF161B">
            <w:rPr>
              <w:sz w:val="22"/>
              <w:szCs w:val="22"/>
            </w:rPr>
            <w:t>1</w:t>
          </w:r>
          <w:r>
            <w:rPr>
              <w:sz w:val="22"/>
              <w:szCs w:val="22"/>
            </w:rPr>
            <w:t>/20</w:t>
          </w:r>
          <w:r w:rsidR="00E63F1C">
            <w:rPr>
              <w:sz w:val="22"/>
              <w:szCs w:val="22"/>
            </w:rPr>
            <w:t>2</w:t>
          </w:r>
          <w:r w:rsidR="00DF161B">
            <w:rPr>
              <w:sz w:val="22"/>
              <w:szCs w:val="22"/>
            </w:rPr>
            <w:t>4</w:t>
          </w:r>
        </w:p>
      </w:tc>
      <w:tc>
        <w:tcPr>
          <w:tcW w:w="2365" w:type="dxa"/>
          <w:vMerge/>
        </w:tcPr>
        <w:p w14:paraId="5ACE4299" w14:textId="77777777" w:rsidR="00453F5B" w:rsidRPr="00A10908" w:rsidRDefault="00453F5B" w:rsidP="00F33FFF">
          <w:pPr>
            <w:pStyle w:val="Cabealho"/>
            <w:rPr>
              <w:b/>
            </w:rPr>
          </w:pPr>
        </w:p>
      </w:tc>
    </w:tr>
  </w:tbl>
  <w:p w14:paraId="1A9F37E3" w14:textId="7439AD6F"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49B"/>
    <w:multiLevelType w:val="hybridMultilevel"/>
    <w:tmpl w:val="1E56379C"/>
    <w:lvl w:ilvl="0" w:tplc="D988F4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1198D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CD011B6"/>
    <w:multiLevelType w:val="hybridMultilevel"/>
    <w:tmpl w:val="4C36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61311"/>
    <w:multiLevelType w:val="hybridMultilevel"/>
    <w:tmpl w:val="A3BABD1C"/>
    <w:lvl w:ilvl="0" w:tplc="F62ED35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816982">
    <w:abstractNumId w:val="1"/>
  </w:num>
  <w:num w:numId="2" w16cid:durableId="1049574403">
    <w:abstractNumId w:val="0"/>
  </w:num>
  <w:num w:numId="3" w16cid:durableId="1955823379">
    <w:abstractNumId w:val="3"/>
  </w:num>
  <w:num w:numId="4" w16cid:durableId="1588344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C4"/>
    <w:rsid w:val="00001118"/>
    <w:rsid w:val="00001D04"/>
    <w:rsid w:val="0000277C"/>
    <w:rsid w:val="00002BFF"/>
    <w:rsid w:val="00013FF0"/>
    <w:rsid w:val="00030F1A"/>
    <w:rsid w:val="000409DB"/>
    <w:rsid w:val="0005169A"/>
    <w:rsid w:val="00055A4D"/>
    <w:rsid w:val="000720E5"/>
    <w:rsid w:val="00074176"/>
    <w:rsid w:val="0007588D"/>
    <w:rsid w:val="00081EFF"/>
    <w:rsid w:val="000A49AE"/>
    <w:rsid w:val="000B04FB"/>
    <w:rsid w:val="000B1F25"/>
    <w:rsid w:val="000C4E96"/>
    <w:rsid w:val="000C5FF1"/>
    <w:rsid w:val="000C615C"/>
    <w:rsid w:val="000E0057"/>
    <w:rsid w:val="000E2853"/>
    <w:rsid w:val="000E2B9F"/>
    <w:rsid w:val="000E7589"/>
    <w:rsid w:val="001029C6"/>
    <w:rsid w:val="00104B3B"/>
    <w:rsid w:val="00111FF8"/>
    <w:rsid w:val="0012299F"/>
    <w:rsid w:val="00132AA5"/>
    <w:rsid w:val="00151B49"/>
    <w:rsid w:val="00156C91"/>
    <w:rsid w:val="00160440"/>
    <w:rsid w:val="001A353B"/>
    <w:rsid w:val="001A51F5"/>
    <w:rsid w:val="001A6862"/>
    <w:rsid w:val="001B16C0"/>
    <w:rsid w:val="001D074C"/>
    <w:rsid w:val="001D1953"/>
    <w:rsid w:val="001D40A5"/>
    <w:rsid w:val="001D497F"/>
    <w:rsid w:val="001E22C7"/>
    <w:rsid w:val="001F3D30"/>
    <w:rsid w:val="00200CB9"/>
    <w:rsid w:val="002035D0"/>
    <w:rsid w:val="00203B23"/>
    <w:rsid w:val="00211287"/>
    <w:rsid w:val="00212A10"/>
    <w:rsid w:val="00213557"/>
    <w:rsid w:val="00217BA1"/>
    <w:rsid w:val="002524F6"/>
    <w:rsid w:val="002549D2"/>
    <w:rsid w:val="0026444F"/>
    <w:rsid w:val="00274187"/>
    <w:rsid w:val="002770DF"/>
    <w:rsid w:val="00286086"/>
    <w:rsid w:val="002A0901"/>
    <w:rsid w:val="002A0A4D"/>
    <w:rsid w:val="002A2876"/>
    <w:rsid w:val="002A3D59"/>
    <w:rsid w:val="002A408A"/>
    <w:rsid w:val="002C26F1"/>
    <w:rsid w:val="002C6E38"/>
    <w:rsid w:val="002C7ABC"/>
    <w:rsid w:val="002C7B1B"/>
    <w:rsid w:val="002D46C6"/>
    <w:rsid w:val="002E426C"/>
    <w:rsid w:val="002E796F"/>
    <w:rsid w:val="0030476B"/>
    <w:rsid w:val="0030543B"/>
    <w:rsid w:val="0031154F"/>
    <w:rsid w:val="00317D7B"/>
    <w:rsid w:val="00321D1E"/>
    <w:rsid w:val="00324033"/>
    <w:rsid w:val="00331443"/>
    <w:rsid w:val="00331C68"/>
    <w:rsid w:val="00340E52"/>
    <w:rsid w:val="00341B09"/>
    <w:rsid w:val="003423DF"/>
    <w:rsid w:val="0034544C"/>
    <w:rsid w:val="003472BB"/>
    <w:rsid w:val="0035769D"/>
    <w:rsid w:val="0036685D"/>
    <w:rsid w:val="003872DF"/>
    <w:rsid w:val="00397F13"/>
    <w:rsid w:val="003A01E4"/>
    <w:rsid w:val="003A7CFE"/>
    <w:rsid w:val="003B0024"/>
    <w:rsid w:val="003B019A"/>
    <w:rsid w:val="003B07B6"/>
    <w:rsid w:val="003C034D"/>
    <w:rsid w:val="003C4136"/>
    <w:rsid w:val="003C4AFD"/>
    <w:rsid w:val="003D3006"/>
    <w:rsid w:val="003D377B"/>
    <w:rsid w:val="003E37D6"/>
    <w:rsid w:val="003E4933"/>
    <w:rsid w:val="004072EA"/>
    <w:rsid w:val="00411FA6"/>
    <w:rsid w:val="004134B4"/>
    <w:rsid w:val="00421D84"/>
    <w:rsid w:val="0042609D"/>
    <w:rsid w:val="00431340"/>
    <w:rsid w:val="00446301"/>
    <w:rsid w:val="00453F5B"/>
    <w:rsid w:val="00456A97"/>
    <w:rsid w:val="00461B4E"/>
    <w:rsid w:val="00471891"/>
    <w:rsid w:val="004869E1"/>
    <w:rsid w:val="004A2DB2"/>
    <w:rsid w:val="004A79AC"/>
    <w:rsid w:val="004B2855"/>
    <w:rsid w:val="004B60F1"/>
    <w:rsid w:val="004C3897"/>
    <w:rsid w:val="004C5E42"/>
    <w:rsid w:val="004E665D"/>
    <w:rsid w:val="004F5F69"/>
    <w:rsid w:val="004F5FAA"/>
    <w:rsid w:val="004F62AA"/>
    <w:rsid w:val="00506651"/>
    <w:rsid w:val="00507BA2"/>
    <w:rsid w:val="005119E8"/>
    <w:rsid w:val="005165BF"/>
    <w:rsid w:val="00522BF2"/>
    <w:rsid w:val="005253EC"/>
    <w:rsid w:val="00525DC3"/>
    <w:rsid w:val="00533C1B"/>
    <w:rsid w:val="00550582"/>
    <w:rsid w:val="0055305D"/>
    <w:rsid w:val="005546E1"/>
    <w:rsid w:val="0055540E"/>
    <w:rsid w:val="00566982"/>
    <w:rsid w:val="00566C3C"/>
    <w:rsid w:val="00572317"/>
    <w:rsid w:val="00572BC3"/>
    <w:rsid w:val="00581677"/>
    <w:rsid w:val="00582D63"/>
    <w:rsid w:val="00584B39"/>
    <w:rsid w:val="005863B2"/>
    <w:rsid w:val="005A0DED"/>
    <w:rsid w:val="005A104C"/>
    <w:rsid w:val="005B1027"/>
    <w:rsid w:val="005B2D55"/>
    <w:rsid w:val="005B4EC9"/>
    <w:rsid w:val="005C1589"/>
    <w:rsid w:val="005C3C27"/>
    <w:rsid w:val="005D56DE"/>
    <w:rsid w:val="005D6128"/>
    <w:rsid w:val="005E1593"/>
    <w:rsid w:val="005E581A"/>
    <w:rsid w:val="005F45C2"/>
    <w:rsid w:val="005F487B"/>
    <w:rsid w:val="00603ACD"/>
    <w:rsid w:val="006117CD"/>
    <w:rsid w:val="00612836"/>
    <w:rsid w:val="006148F6"/>
    <w:rsid w:val="00624688"/>
    <w:rsid w:val="00626602"/>
    <w:rsid w:val="00631FEB"/>
    <w:rsid w:val="006419CA"/>
    <w:rsid w:val="00644810"/>
    <w:rsid w:val="006465BF"/>
    <w:rsid w:val="00653D64"/>
    <w:rsid w:val="00654BFF"/>
    <w:rsid w:val="00663704"/>
    <w:rsid w:val="00665C57"/>
    <w:rsid w:val="00670609"/>
    <w:rsid w:val="00683978"/>
    <w:rsid w:val="006955F9"/>
    <w:rsid w:val="00696E32"/>
    <w:rsid w:val="006A18F0"/>
    <w:rsid w:val="006A233C"/>
    <w:rsid w:val="006A7D27"/>
    <w:rsid w:val="006D349A"/>
    <w:rsid w:val="006D6C74"/>
    <w:rsid w:val="006E0167"/>
    <w:rsid w:val="006F7CA0"/>
    <w:rsid w:val="007005A2"/>
    <w:rsid w:val="0070512F"/>
    <w:rsid w:val="007052BB"/>
    <w:rsid w:val="0071434F"/>
    <w:rsid w:val="00740487"/>
    <w:rsid w:val="00743E44"/>
    <w:rsid w:val="00743E89"/>
    <w:rsid w:val="007469C3"/>
    <w:rsid w:val="0075352E"/>
    <w:rsid w:val="00757B32"/>
    <w:rsid w:val="00760C62"/>
    <w:rsid w:val="00771A2E"/>
    <w:rsid w:val="00785214"/>
    <w:rsid w:val="007A054B"/>
    <w:rsid w:val="007B2461"/>
    <w:rsid w:val="007B30BB"/>
    <w:rsid w:val="007C0AF0"/>
    <w:rsid w:val="007C6B5D"/>
    <w:rsid w:val="007D119C"/>
    <w:rsid w:val="007D7E3B"/>
    <w:rsid w:val="007E04C4"/>
    <w:rsid w:val="007E0BA6"/>
    <w:rsid w:val="007F7FAD"/>
    <w:rsid w:val="00812B22"/>
    <w:rsid w:val="00813FB1"/>
    <w:rsid w:val="00821411"/>
    <w:rsid w:val="00821FC6"/>
    <w:rsid w:val="00822733"/>
    <w:rsid w:val="00840027"/>
    <w:rsid w:val="00841F10"/>
    <w:rsid w:val="00842903"/>
    <w:rsid w:val="00855123"/>
    <w:rsid w:val="00855C5B"/>
    <w:rsid w:val="00861149"/>
    <w:rsid w:val="00866690"/>
    <w:rsid w:val="00871E89"/>
    <w:rsid w:val="008729DD"/>
    <w:rsid w:val="00873072"/>
    <w:rsid w:val="008778AE"/>
    <w:rsid w:val="00882992"/>
    <w:rsid w:val="008843C9"/>
    <w:rsid w:val="00892243"/>
    <w:rsid w:val="0089747C"/>
    <w:rsid w:val="008A2A74"/>
    <w:rsid w:val="008A2DE0"/>
    <w:rsid w:val="008B6C03"/>
    <w:rsid w:val="008C043B"/>
    <w:rsid w:val="008C73D4"/>
    <w:rsid w:val="008D42B2"/>
    <w:rsid w:val="008E0529"/>
    <w:rsid w:val="008F1106"/>
    <w:rsid w:val="00902A4D"/>
    <w:rsid w:val="00903200"/>
    <w:rsid w:val="009043D0"/>
    <w:rsid w:val="00910D41"/>
    <w:rsid w:val="009176B5"/>
    <w:rsid w:val="00920F6F"/>
    <w:rsid w:val="00927522"/>
    <w:rsid w:val="00931928"/>
    <w:rsid w:val="00941982"/>
    <w:rsid w:val="0094329C"/>
    <w:rsid w:val="00945022"/>
    <w:rsid w:val="009472D1"/>
    <w:rsid w:val="00947F44"/>
    <w:rsid w:val="00953133"/>
    <w:rsid w:val="009747B2"/>
    <w:rsid w:val="00977C08"/>
    <w:rsid w:val="00980543"/>
    <w:rsid w:val="00981CD8"/>
    <w:rsid w:val="009843EE"/>
    <w:rsid w:val="009861DE"/>
    <w:rsid w:val="009A0A0F"/>
    <w:rsid w:val="009B12FB"/>
    <w:rsid w:val="009B4AAE"/>
    <w:rsid w:val="009B7C00"/>
    <w:rsid w:val="009C13F2"/>
    <w:rsid w:val="009D0D32"/>
    <w:rsid w:val="009E7715"/>
    <w:rsid w:val="00A002DA"/>
    <w:rsid w:val="00A07083"/>
    <w:rsid w:val="00A15ED5"/>
    <w:rsid w:val="00A32145"/>
    <w:rsid w:val="00A35AA9"/>
    <w:rsid w:val="00A36CCC"/>
    <w:rsid w:val="00A47283"/>
    <w:rsid w:val="00A54BE9"/>
    <w:rsid w:val="00A61C5F"/>
    <w:rsid w:val="00A62576"/>
    <w:rsid w:val="00A63D9C"/>
    <w:rsid w:val="00A6529D"/>
    <w:rsid w:val="00A847D6"/>
    <w:rsid w:val="00A84840"/>
    <w:rsid w:val="00AB0040"/>
    <w:rsid w:val="00AB7E88"/>
    <w:rsid w:val="00AC0644"/>
    <w:rsid w:val="00AD04AE"/>
    <w:rsid w:val="00AD0A41"/>
    <w:rsid w:val="00AD0D40"/>
    <w:rsid w:val="00AD3966"/>
    <w:rsid w:val="00AD7EFE"/>
    <w:rsid w:val="00AE1992"/>
    <w:rsid w:val="00AF15FC"/>
    <w:rsid w:val="00AF54E2"/>
    <w:rsid w:val="00B02291"/>
    <w:rsid w:val="00B04BB0"/>
    <w:rsid w:val="00B11173"/>
    <w:rsid w:val="00B12D84"/>
    <w:rsid w:val="00B13ECB"/>
    <w:rsid w:val="00B147A8"/>
    <w:rsid w:val="00B211B0"/>
    <w:rsid w:val="00B232AA"/>
    <w:rsid w:val="00B245E8"/>
    <w:rsid w:val="00B24C4B"/>
    <w:rsid w:val="00B326BA"/>
    <w:rsid w:val="00B37F64"/>
    <w:rsid w:val="00B41B54"/>
    <w:rsid w:val="00B505DF"/>
    <w:rsid w:val="00B541AD"/>
    <w:rsid w:val="00B65CB2"/>
    <w:rsid w:val="00B75B87"/>
    <w:rsid w:val="00B8048D"/>
    <w:rsid w:val="00B81009"/>
    <w:rsid w:val="00B951B6"/>
    <w:rsid w:val="00BA2338"/>
    <w:rsid w:val="00BA2A34"/>
    <w:rsid w:val="00BA5CDF"/>
    <w:rsid w:val="00BC22BA"/>
    <w:rsid w:val="00BC5729"/>
    <w:rsid w:val="00BD7018"/>
    <w:rsid w:val="00BE19C3"/>
    <w:rsid w:val="00BE245C"/>
    <w:rsid w:val="00BE610B"/>
    <w:rsid w:val="00BF4901"/>
    <w:rsid w:val="00C13172"/>
    <w:rsid w:val="00C15B91"/>
    <w:rsid w:val="00C218A5"/>
    <w:rsid w:val="00C223FF"/>
    <w:rsid w:val="00C22567"/>
    <w:rsid w:val="00C342ED"/>
    <w:rsid w:val="00C37C9A"/>
    <w:rsid w:val="00C40187"/>
    <w:rsid w:val="00C45059"/>
    <w:rsid w:val="00C47EBE"/>
    <w:rsid w:val="00C51B1E"/>
    <w:rsid w:val="00C52528"/>
    <w:rsid w:val="00C635E0"/>
    <w:rsid w:val="00C802E4"/>
    <w:rsid w:val="00C817C8"/>
    <w:rsid w:val="00CA279D"/>
    <w:rsid w:val="00CA4D7D"/>
    <w:rsid w:val="00CB7149"/>
    <w:rsid w:val="00CC580F"/>
    <w:rsid w:val="00CE2B3B"/>
    <w:rsid w:val="00CE4F5D"/>
    <w:rsid w:val="00CF382B"/>
    <w:rsid w:val="00CF7FDD"/>
    <w:rsid w:val="00D01A92"/>
    <w:rsid w:val="00D04E36"/>
    <w:rsid w:val="00D07736"/>
    <w:rsid w:val="00D107B5"/>
    <w:rsid w:val="00D232A6"/>
    <w:rsid w:val="00D27670"/>
    <w:rsid w:val="00D37957"/>
    <w:rsid w:val="00D4360D"/>
    <w:rsid w:val="00D615ED"/>
    <w:rsid w:val="00D64BB4"/>
    <w:rsid w:val="00D86C48"/>
    <w:rsid w:val="00DB0A21"/>
    <w:rsid w:val="00DB2973"/>
    <w:rsid w:val="00DB363F"/>
    <w:rsid w:val="00DC067B"/>
    <w:rsid w:val="00DC7C55"/>
    <w:rsid w:val="00DF161B"/>
    <w:rsid w:val="00DF5FA0"/>
    <w:rsid w:val="00DF7C5B"/>
    <w:rsid w:val="00DF7E47"/>
    <w:rsid w:val="00E05CBA"/>
    <w:rsid w:val="00E10306"/>
    <w:rsid w:val="00E11D35"/>
    <w:rsid w:val="00E13E46"/>
    <w:rsid w:val="00E16195"/>
    <w:rsid w:val="00E16691"/>
    <w:rsid w:val="00E23DE7"/>
    <w:rsid w:val="00E3096B"/>
    <w:rsid w:val="00E31D31"/>
    <w:rsid w:val="00E320EA"/>
    <w:rsid w:val="00E32973"/>
    <w:rsid w:val="00E33D52"/>
    <w:rsid w:val="00E34C15"/>
    <w:rsid w:val="00E367ED"/>
    <w:rsid w:val="00E36A6A"/>
    <w:rsid w:val="00E43027"/>
    <w:rsid w:val="00E52C0C"/>
    <w:rsid w:val="00E55E36"/>
    <w:rsid w:val="00E63702"/>
    <w:rsid w:val="00E63F1C"/>
    <w:rsid w:val="00E66E9A"/>
    <w:rsid w:val="00E6734E"/>
    <w:rsid w:val="00E76401"/>
    <w:rsid w:val="00E91A29"/>
    <w:rsid w:val="00EC208B"/>
    <w:rsid w:val="00EC28B1"/>
    <w:rsid w:val="00EC6E52"/>
    <w:rsid w:val="00ED4922"/>
    <w:rsid w:val="00EE2815"/>
    <w:rsid w:val="00EE2FA3"/>
    <w:rsid w:val="00EE3390"/>
    <w:rsid w:val="00EF3F93"/>
    <w:rsid w:val="00F13654"/>
    <w:rsid w:val="00F13C3B"/>
    <w:rsid w:val="00F14BC3"/>
    <w:rsid w:val="00F15660"/>
    <w:rsid w:val="00F164F4"/>
    <w:rsid w:val="00F165BC"/>
    <w:rsid w:val="00F21F56"/>
    <w:rsid w:val="00F32DBE"/>
    <w:rsid w:val="00F33FFF"/>
    <w:rsid w:val="00F34F79"/>
    <w:rsid w:val="00F4454F"/>
    <w:rsid w:val="00F46828"/>
    <w:rsid w:val="00F47DD6"/>
    <w:rsid w:val="00F60E19"/>
    <w:rsid w:val="00F628F9"/>
    <w:rsid w:val="00F62E8E"/>
    <w:rsid w:val="00F63C56"/>
    <w:rsid w:val="00F7062E"/>
    <w:rsid w:val="00F72A35"/>
    <w:rsid w:val="00F7724D"/>
    <w:rsid w:val="00F83776"/>
    <w:rsid w:val="00F84BEA"/>
    <w:rsid w:val="00F85D52"/>
    <w:rsid w:val="00F93157"/>
    <w:rsid w:val="00FA4275"/>
    <w:rsid w:val="00FB17D9"/>
    <w:rsid w:val="00FB33B0"/>
    <w:rsid w:val="00FB5A09"/>
    <w:rsid w:val="00FC2077"/>
    <w:rsid w:val="00FC7D6E"/>
    <w:rsid w:val="00FD355E"/>
    <w:rsid w:val="00FD4D2F"/>
    <w:rsid w:val="00FF64D5"/>
    <w:rsid w:val="00FF70FA"/>
    <w:rsid w:val="05068A53"/>
    <w:rsid w:val="0C8BA7FF"/>
    <w:rsid w:val="201FEC04"/>
    <w:rsid w:val="2962823E"/>
    <w:rsid w:val="2BE66B79"/>
    <w:rsid w:val="2F10E32D"/>
    <w:rsid w:val="3025FFC9"/>
    <w:rsid w:val="36346EA5"/>
    <w:rsid w:val="3D44D920"/>
    <w:rsid w:val="5B6F8E92"/>
    <w:rsid w:val="6A80B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62F237"/>
  <w15:docId w15:val="{5E723854-D278-4316-91CB-43482D68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FF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A47283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47283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47283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283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283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283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283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283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283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39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A472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47283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A47283"/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283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283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283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283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28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2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F33FFF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u w:val="none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33FF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33FF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F33FFF"/>
    <w:rPr>
      <w:color w:val="0000FF" w:themeColor="hyperlink"/>
      <w:u w:val="single"/>
    </w:rPr>
  </w:style>
  <w:style w:type="paragraph" w:customStyle="1" w:styleId="Verses">
    <w:name w:val="Versões"/>
    <w:link w:val="VersesChar"/>
    <w:qFormat/>
    <w:rsid w:val="00F33FF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F33FF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F33FF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F33FFF"/>
    <w:rPr>
      <w:rFonts w:eastAsia="Times" w:cs="Times New Roman"/>
      <w:sz w:val="16"/>
      <w:szCs w:val="20"/>
      <w:lang w:eastAsia="pt-BR"/>
    </w:rPr>
  </w:style>
  <w:style w:type="paragraph" w:customStyle="1" w:styleId="Aprovaes">
    <w:name w:val="Aprovações"/>
    <w:qFormat/>
    <w:rsid w:val="00074176"/>
    <w:pPr>
      <w:spacing w:after="0" w:line="240" w:lineRule="auto"/>
      <w:jc w:val="center"/>
    </w:pPr>
    <w:rPr>
      <w:rFonts w:ascii="Calibri" w:hAnsi="Calibri"/>
      <w:b/>
    </w:rPr>
  </w:style>
  <w:style w:type="character" w:styleId="TextodoEspaoReservado">
    <w:name w:val="Placeholder Text"/>
    <w:basedOn w:val="Fontepargpadro"/>
    <w:uiPriority w:val="99"/>
    <w:semiHidden/>
    <w:rsid w:val="003B0024"/>
    <w:rPr>
      <w:color w:val="808080"/>
    </w:rPr>
  </w:style>
  <w:style w:type="character" w:styleId="HiperlinkVisitado">
    <w:name w:val="FollowedHyperlink"/>
    <w:basedOn w:val="Fontepargpadro"/>
    <w:uiPriority w:val="99"/>
    <w:semiHidden/>
    <w:unhideWhenUsed/>
    <w:rsid w:val="00E10306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0306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160440"/>
    <w:pPr>
      <w:ind w:left="720"/>
      <w:contextualSpacing/>
    </w:pPr>
  </w:style>
  <w:style w:type="character" w:customStyle="1" w:styleId="tooltip">
    <w:name w:val="tooltip"/>
    <w:basedOn w:val="Fontepargpadro"/>
    <w:rsid w:val="00C80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7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ardo\Dropbox\Escritorio%20de%20Projetos\Modelos\Template%20com%20numeraca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221197D08CD344A9C555A12CE9A787" ma:contentTypeVersion="10" ma:contentTypeDescription="Crie um novo documento." ma:contentTypeScope="" ma:versionID="55183f549f5b6b2e06bb01682c64891f">
  <xsd:schema xmlns:xsd="http://www.w3.org/2001/XMLSchema" xmlns:xs="http://www.w3.org/2001/XMLSchema" xmlns:p="http://schemas.microsoft.com/office/2006/metadata/properties" xmlns:ns2="149085b9-8e78-4e96-a745-8470f883f029" xmlns:ns3="ab7a50ed-39d9-45d8-93a6-cd30c626f502" targetNamespace="http://schemas.microsoft.com/office/2006/metadata/properties" ma:root="true" ma:fieldsID="77c10aa171976e1e890dfe7b09799587" ns2:_="" ns3:_="">
    <xsd:import namespace="149085b9-8e78-4e96-a745-8470f883f029"/>
    <xsd:import namespace="ab7a50ed-39d9-45d8-93a6-cd30c626f5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085b9-8e78-4e96-a745-8470f883f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7f3b660-f2b2-4cd6-b36c-464c0aee8a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a50ed-39d9-45d8-93a6-cd30c626f50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42d8b4-d40b-4d50-8080-a6b760d36602}" ma:internalName="TaxCatchAll" ma:showField="CatchAllData" ma:web="ab7a50ed-39d9-45d8-93a6-cd30c626f5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9085b9-8e78-4e96-a745-8470f883f029">
      <Terms xmlns="http://schemas.microsoft.com/office/infopath/2007/PartnerControls"/>
    </lcf76f155ced4ddcb4097134ff3c332f>
    <TaxCatchAll xmlns="ab7a50ed-39d9-45d8-93a6-cd30c626f502" xsi:nil="true"/>
  </documentManagement>
</p:properties>
</file>

<file path=customXml/itemProps1.xml><?xml version="1.0" encoding="utf-8"?>
<ds:datastoreItem xmlns:ds="http://schemas.openxmlformats.org/officeDocument/2006/customXml" ds:itemID="{690636A8-0F38-46D9-A2E6-4D009DD325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085b9-8e78-4e96-a745-8470f883f029"/>
    <ds:schemaRef ds:uri="ab7a50ed-39d9-45d8-93a6-cd30c626f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9605B4-E836-4A32-B52F-5A3ADDD6CB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B27F7B-01D8-4033-BF20-48C2B39774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79317F-F268-47AB-9541-867FB0C05138}">
  <ds:schemaRefs>
    <ds:schemaRef ds:uri="http://schemas.microsoft.com/office/2006/metadata/properties"/>
    <ds:schemaRef ds:uri="http://schemas.microsoft.com/office/infopath/2007/PartnerControls"/>
    <ds:schemaRef ds:uri="149085b9-8e78-4e96-a745-8470f883f029"/>
    <ds:schemaRef ds:uri="ab7a50ed-39d9-45d8-93a6-cd30c626f5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com numeracao.dotx</Template>
  <TotalTime>5</TotalTime>
  <Pages>1</Pages>
  <Words>153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Joseval de Freitas Duarte</dc:creator>
  <cp:keywords/>
  <dc:description/>
  <cp:lastModifiedBy>Julio Marques</cp:lastModifiedBy>
  <cp:revision>4</cp:revision>
  <cp:lastPrinted>2025-07-16T19:46:00Z</cp:lastPrinted>
  <dcterms:created xsi:type="dcterms:W3CDTF">2025-07-18T18:23:00Z</dcterms:created>
  <dcterms:modified xsi:type="dcterms:W3CDTF">2025-07-21T19:41:00Z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0x010100B2221197D08CD344A9C555A12CE9A787</vt:lpwstr>
  </property>
  <property fmtid="{D5CDD505-2E9C-101B-9397-08002B2CF9AE}" pid="3" name="Order">
    <vt:r8>9000</vt:r8>
  </property>
  <property fmtid="{D5CDD505-2E9C-101B-9397-08002B2CF9AE}" pid="4" name="MediaServiceImageTags">
    <vt:lpwstr/>
  </property>
  <property fmtid="{D5CDD505-2E9C-101B-9397-08002B2CF9AE}" pid="5" name="lcf76f155ced4ddcb4097134ff3c332f">
    <vt:lpwstr/>
  </property>
  <property fmtid="{D5CDD505-2E9C-101B-9397-08002B2CF9AE}" pid="6" name="TaxCatchAll">
    <vt:lpwstr/>
  </property>
</Properties>
</file>