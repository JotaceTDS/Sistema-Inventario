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F387" w14:textId="77777777" w:rsidR="00F628F9" w:rsidRDefault="00F628F9" w:rsidP="00F628F9">
      <w:pPr>
        <w:shd w:val="clear" w:color="auto" w:fill="FFFFFF"/>
        <w:jc w:val="center"/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pt-BR"/>
        </w:rPr>
      </w:pPr>
      <w:r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t>T</w:t>
      </w:r>
      <w:r w:rsidRPr="00783C58"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t>ERMO DE RESPONSABILIDADE PELA GUARDA E USO DO</w:t>
      </w:r>
    </w:p>
    <w:p w14:paraId="2AD28000" w14:textId="77777777" w:rsidR="00F628F9" w:rsidRPr="00783C58" w:rsidRDefault="00F628F9" w:rsidP="00F628F9">
      <w:pPr>
        <w:shd w:val="clear" w:color="auto" w:fill="FFFFFF"/>
        <w:jc w:val="center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783C58">
        <w:rPr>
          <w:rFonts w:eastAsia="Times New Roman" w:cstheme="minorHAnsi"/>
          <w:b/>
          <w:bCs/>
          <w:color w:val="000000"/>
          <w:sz w:val="28"/>
          <w:szCs w:val="28"/>
          <w:bdr w:val="none" w:sz="0" w:space="0" w:color="auto" w:frame="1"/>
          <w:lang w:eastAsia="pt-BR"/>
        </w:rPr>
        <w:t>EQUIPAMENTO DE TRABALHO</w:t>
      </w:r>
    </w:p>
    <w:p w14:paraId="5B08CA7D" w14:textId="32304EC8" w:rsidR="00F628F9" w:rsidRDefault="004F5FAA" w:rsidP="00F628F9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73415FC4" w14:textId="77777777" w:rsidR="008162AE" w:rsidRPr="00783C58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lang w:eastAsia="pt-BR"/>
        </w:rPr>
      </w:pP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IDENTIFICAÇÃO DO EMPREGADO</w:t>
      </w:r>
    </w:p>
    <w:p w14:paraId="2E03D751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646814AB" w14:textId="77777777" w:rsidR="008162AE" w:rsidRPr="00A9770E" w:rsidRDefault="008162AE" w:rsidP="008162AE">
      <w:pPr>
        <w:shd w:val="clear" w:color="auto" w:fill="FFFFFF" w:themeFill="background1"/>
        <w:jc w:val="both"/>
        <w:rPr>
          <w:rFonts w:eastAsia="Calibri" w:cs="Calibri"/>
        </w:rPr>
      </w:pP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Nome: </w:t>
      </w:r>
      <w:r w:rsidRPr="00926A5E">
        <w:rPr>
          <w:rFonts w:eastAsia="Calibri" w:cs="Calibri"/>
          <w:sz w:val="24"/>
          <w:szCs w:val="24"/>
        </w:rPr>
        <w:t>{Usuario}</w:t>
      </w:r>
    </w:p>
    <w:p w14:paraId="07EDC096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Telefone: </w:t>
      </w:r>
      <w:r w:rsidRPr="00926A5E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{Telefone}</w:t>
      </w:r>
    </w:p>
    <w:p w14:paraId="4701F383" w14:textId="77777777" w:rsidR="008162AE" w:rsidRDefault="008162AE" w:rsidP="008162AE">
      <w:pPr>
        <w:jc w:val="both"/>
        <w:rPr>
          <w:rFonts w:eastAsia="Calibri" w:cs="Calibri"/>
        </w:rPr>
      </w:pP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E-mail:</w:t>
      </w:r>
      <w:r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926A5E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{Email}</w:t>
      </w: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30E7CB32" w14:textId="77777777" w:rsidR="008162AE" w:rsidRPr="00926A5E" w:rsidRDefault="008162AE" w:rsidP="008162AE">
      <w:pPr>
        <w:jc w:val="both"/>
        <w:rPr>
          <w:rFonts w:eastAsia="Calibri" w:cs="Calibri"/>
        </w:rPr>
      </w:pPr>
    </w:p>
    <w:p w14:paraId="476B1880" w14:textId="7C770B72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Recebi da empresa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C214B4">
        <w:rPr>
          <w:rFonts w:eastAsia="Times New Roman" w:cstheme="minorHAnsi"/>
          <w:b/>
          <w:color w:val="000000"/>
          <w:sz w:val="24"/>
          <w:szCs w:val="24"/>
          <w:bdr w:val="none" w:sz="0" w:space="0" w:color="auto" w:frame="1"/>
          <w:lang w:eastAsia="pt-BR"/>
        </w:rPr>
        <w:t>Temmus Educação Ltda</w:t>
      </w:r>
      <w:r w:rsidRPr="007F28E2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, CNPJ n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°</w:t>
      </w:r>
      <w:r w:rsidRPr="007F28E2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C214B4">
        <w:rPr>
          <w:rFonts w:eastAsia="Times New Roman" w:cstheme="minorHAnsi"/>
          <w:b/>
          <w:color w:val="000000"/>
          <w:sz w:val="24"/>
          <w:szCs w:val="24"/>
          <w:bdr w:val="none" w:sz="0" w:space="0" w:color="auto" w:frame="1"/>
          <w:lang w:eastAsia="pt-BR"/>
        </w:rPr>
        <w:t>45.355.829/0001-45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, a título de empréstimo, para meu uso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exclusivo, os equipamentos especificados neste termo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de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responsabilidade, comprometendo-me a mantê-los em perfeito estado de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conservação, ficando ciente de que:</w:t>
      </w:r>
    </w:p>
    <w:p w14:paraId="7297D072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45249F79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1 -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Em caso de dano, inutilização ou extravio do equipamento deverei comunicar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imediatamente ao setor competente.</w:t>
      </w:r>
    </w:p>
    <w:p w14:paraId="2906BAC0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023730C5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2 -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Terminando os serviços ou no caso de rescisão do contrato de trabalho, devolverei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o equipamento completo e em perfeito estado de conservação, considerando-se 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tempo do uso dele, ao setor competente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.</w:t>
      </w:r>
    </w:p>
    <w:p w14:paraId="1A56A0F4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08696AA4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3 -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Estando os equipamentos em minha posse, estarei sujeito a inspeções sem prévio</w:t>
      </w:r>
      <w:r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783C58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  <w:t>aviso.</w:t>
      </w:r>
    </w:p>
    <w:p w14:paraId="4F2CD052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0540C338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208DDE43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7D947C8A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447AAFEC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tbl>
      <w:tblPr>
        <w:tblStyle w:val="Tabelacomgrade"/>
        <w:tblW w:w="8817" w:type="dxa"/>
        <w:tblInd w:w="-5" w:type="dxa"/>
        <w:tblLook w:val="04A0" w:firstRow="1" w:lastRow="0" w:firstColumn="1" w:lastColumn="0" w:noHBand="0" w:noVBand="1"/>
      </w:tblPr>
      <w:tblGrid>
        <w:gridCol w:w="1565"/>
        <w:gridCol w:w="1745"/>
        <w:gridCol w:w="2786"/>
        <w:gridCol w:w="2721"/>
      </w:tblGrid>
      <w:tr w:rsidR="00DB24BB" w:rsidRPr="00B064D2" w14:paraId="402CEF74" w14:textId="77777777" w:rsidTr="00A97548">
        <w:trPr>
          <w:trHeight w:val="259"/>
        </w:trPr>
        <w:tc>
          <w:tcPr>
            <w:tcW w:w="1565" w:type="dxa"/>
          </w:tcPr>
          <w:p w14:paraId="637B7C60" w14:textId="77777777" w:rsidR="00DB24BB" w:rsidRPr="00B064D2" w:rsidRDefault="00DB24BB" w:rsidP="00A97548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Bidi"/>
                <w:b/>
                <w:bCs/>
                <w:sz w:val="24"/>
                <w:szCs w:val="24"/>
              </w:rPr>
              <w:t>PATRIMONIO</w:t>
            </w:r>
          </w:p>
        </w:tc>
        <w:tc>
          <w:tcPr>
            <w:tcW w:w="1745" w:type="dxa"/>
          </w:tcPr>
          <w:p w14:paraId="135F6078" w14:textId="77777777" w:rsidR="00DB24BB" w:rsidRPr="3B735510" w:rsidRDefault="00DB24BB" w:rsidP="00A97548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MARCA</w:t>
            </w:r>
          </w:p>
        </w:tc>
        <w:tc>
          <w:tcPr>
            <w:tcW w:w="2786" w:type="dxa"/>
          </w:tcPr>
          <w:p w14:paraId="4D049D28" w14:textId="77777777" w:rsidR="00DB24BB" w:rsidRPr="00B064D2" w:rsidRDefault="00DB24BB" w:rsidP="00A97548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21" w:type="dxa"/>
          </w:tcPr>
          <w:p w14:paraId="450DDEE6" w14:textId="77777777" w:rsidR="00DB24BB" w:rsidRPr="00B064D2" w:rsidRDefault="00DB24BB" w:rsidP="00A97548">
            <w:pPr>
              <w:jc w:val="center"/>
              <w:rPr>
                <w:rFonts w:eastAsia="Times New Roman" w:cstheme="minorBidi"/>
                <w:b/>
                <w:bCs/>
                <w:sz w:val="24"/>
                <w:szCs w:val="24"/>
              </w:rPr>
            </w:pPr>
            <w:proofErr w:type="gramStart"/>
            <w:r w:rsidRPr="3B735510">
              <w:rPr>
                <w:rFonts w:eastAsia="Times New Roman" w:cstheme="minorBidi"/>
                <w:b/>
                <w:bCs/>
                <w:sz w:val="24"/>
                <w:szCs w:val="24"/>
              </w:rPr>
              <w:t>N.S</w:t>
            </w:r>
            <w:proofErr w:type="gramEnd"/>
          </w:p>
        </w:tc>
      </w:tr>
      <w:tr w:rsidR="00DB24BB" w:rsidRPr="00F41D8C" w14:paraId="11F8962C" w14:textId="77777777" w:rsidTr="00A97548">
        <w:trPr>
          <w:trHeight w:val="448"/>
        </w:trPr>
        <w:tc>
          <w:tcPr>
            <w:tcW w:w="1565" w:type="dxa"/>
          </w:tcPr>
          <w:p w14:paraId="16EAFD13" w14:textId="77777777" w:rsidR="00DB24BB" w:rsidRDefault="00DB24BB" w:rsidP="00A97548">
            <w:pPr>
              <w:jc w:val="center"/>
            </w:pPr>
          </w:p>
          <w:p w14:paraId="4FFB83C3" w14:textId="77777777" w:rsidR="00DB24BB" w:rsidRDefault="00DB24BB" w:rsidP="00A97548">
            <w:pPr>
              <w:jc w:val="center"/>
            </w:pPr>
            <w:r>
              <w:t>{Patrimonio}</w:t>
            </w:r>
          </w:p>
        </w:tc>
        <w:tc>
          <w:tcPr>
            <w:tcW w:w="1745" w:type="dxa"/>
          </w:tcPr>
          <w:p w14:paraId="7EFAC313" w14:textId="77777777" w:rsidR="00DB24BB" w:rsidRDefault="00DB24BB" w:rsidP="00A97548">
            <w:pPr>
              <w:jc w:val="center"/>
            </w:pPr>
          </w:p>
          <w:p w14:paraId="751ABE0A" w14:textId="77777777" w:rsidR="00DB24BB" w:rsidRDefault="00DB24BB" w:rsidP="00A97548">
            <w:pPr>
              <w:jc w:val="center"/>
              <w:rPr>
                <w:rFonts w:eastAsia="Calibri" w:cs="Calibri"/>
              </w:rPr>
            </w:pPr>
            <w:r w:rsidRPr="00926A5E">
              <w:t>{Marca}</w:t>
            </w:r>
          </w:p>
        </w:tc>
        <w:tc>
          <w:tcPr>
            <w:tcW w:w="2786" w:type="dxa"/>
          </w:tcPr>
          <w:p w14:paraId="1DF97581" w14:textId="77777777" w:rsidR="00DB24BB" w:rsidRDefault="00DB24BB" w:rsidP="00A97548">
            <w:pPr>
              <w:jc w:val="center"/>
              <w:rPr>
                <w:rFonts w:eastAsia="Calibri" w:cs="Calibri"/>
              </w:rPr>
            </w:pPr>
          </w:p>
          <w:p w14:paraId="061D90B0" w14:textId="77777777" w:rsidR="00DB24BB" w:rsidRPr="00634EC7" w:rsidRDefault="00DB24BB" w:rsidP="00A97548">
            <w:pPr>
              <w:jc w:val="center"/>
            </w:pPr>
            <w:r w:rsidRPr="00926A5E">
              <w:t>{Modelo}</w:t>
            </w:r>
          </w:p>
        </w:tc>
        <w:tc>
          <w:tcPr>
            <w:tcW w:w="2721" w:type="dxa"/>
          </w:tcPr>
          <w:p w14:paraId="3744539B" w14:textId="77777777" w:rsidR="00DB24BB" w:rsidRDefault="00DB24BB" w:rsidP="00A97548">
            <w:pPr>
              <w:jc w:val="center"/>
              <w:rPr>
                <w:rFonts w:ascii="Arial" w:hAnsi="Arial" w:cs="Arial"/>
                <w:color w:val="800080"/>
              </w:rPr>
            </w:pPr>
          </w:p>
          <w:p w14:paraId="53482677" w14:textId="77777777" w:rsidR="00DB24BB" w:rsidRPr="00F12DAB" w:rsidRDefault="00DB24BB" w:rsidP="00A97548">
            <w:pPr>
              <w:jc w:val="center"/>
            </w:pPr>
            <w:r>
              <w:t xml:space="preserve"> </w:t>
            </w:r>
            <w:r w:rsidRPr="00926A5E">
              <w:t>{Serie}</w:t>
            </w:r>
          </w:p>
        </w:tc>
      </w:tr>
      <w:tr w:rsidR="00DB24BB" w14:paraId="353752BF" w14:textId="77777777" w:rsidTr="00A97548">
        <w:trPr>
          <w:trHeight w:val="389"/>
        </w:trPr>
        <w:tc>
          <w:tcPr>
            <w:tcW w:w="1565" w:type="dxa"/>
          </w:tcPr>
          <w:p w14:paraId="08A5E1E4" w14:textId="77777777" w:rsidR="00DB24BB" w:rsidRDefault="00DB24BB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  <w:p w14:paraId="5ED79B61" w14:textId="77777777" w:rsidR="00DB24BB" w:rsidRDefault="00DB24BB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070B0E2" w14:textId="77777777" w:rsidR="00DB24BB" w:rsidRDefault="00DB24BB" w:rsidP="00A97548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786" w:type="dxa"/>
          </w:tcPr>
          <w:p w14:paraId="4E3E7D02" w14:textId="77777777" w:rsidR="00DB24BB" w:rsidRDefault="00DB24BB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</w:tc>
        <w:tc>
          <w:tcPr>
            <w:tcW w:w="2721" w:type="dxa"/>
          </w:tcPr>
          <w:p w14:paraId="4E4E8453" w14:textId="77777777" w:rsidR="00DB24BB" w:rsidRDefault="00DB24BB" w:rsidP="00A97548">
            <w:pPr>
              <w:rPr>
                <w:rFonts w:eastAsia="Times New Roman" w:cstheme="minorBidi"/>
                <w:sz w:val="24"/>
                <w:szCs w:val="24"/>
              </w:rPr>
            </w:pPr>
          </w:p>
        </w:tc>
      </w:tr>
    </w:tbl>
    <w:p w14:paraId="0529A0A4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290455D2" w14:textId="77777777" w:rsidR="008162AE" w:rsidRPr="000959E1" w:rsidRDefault="008162AE" w:rsidP="008162AE">
      <w:pPr>
        <w:pStyle w:val="PargrafodaLista"/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265D3381" w14:textId="77777777" w:rsidR="008162AE" w:rsidRPr="00E05BCA" w:rsidRDefault="008162AE" w:rsidP="008162AE">
      <w:pPr>
        <w:pStyle w:val="PargrafodaLista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1FC1887D" w14:textId="77777777" w:rsidR="008162AE" w:rsidRDefault="008162AE" w:rsidP="008162AE">
      <w:pPr>
        <w:shd w:val="clear" w:color="auto" w:fill="FFFFFF" w:themeFill="background1"/>
        <w:jc w:val="both"/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</w:pPr>
      <w:r w:rsidRPr="50C2D925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 xml:space="preserve">São Paulo/SP, </w:t>
      </w:r>
      <w:r w:rsidRPr="001D6842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{Data</w:t>
      </w:r>
      <w:r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}</w:t>
      </w:r>
    </w:p>
    <w:p w14:paraId="5E9DD516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6804973D" w14:textId="77777777" w:rsidR="008162AE" w:rsidRDefault="008162AE" w:rsidP="008162AE">
      <w:pPr>
        <w:shd w:val="clear" w:color="auto" w:fill="FFFFFF"/>
        <w:jc w:val="both"/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132AEEBB" w14:textId="77777777" w:rsidR="008162AE" w:rsidRDefault="008162AE" w:rsidP="008162AE">
      <w:pPr>
        <w:shd w:val="clear" w:color="auto" w:fill="FFFFFF" w:themeFill="background1"/>
        <w:jc w:val="both"/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</w:pPr>
      <w:r w:rsidRPr="0E3DA67C">
        <w:rPr>
          <w:rFonts w:eastAsia="Times New Roman"/>
          <w:color w:val="000000"/>
          <w:sz w:val="24"/>
          <w:szCs w:val="24"/>
          <w:bdr w:val="none" w:sz="0" w:space="0" w:color="auto" w:frame="1"/>
          <w:lang w:eastAsia="pt-BR"/>
        </w:rPr>
        <w:t>__________________________</w:t>
      </w:r>
    </w:p>
    <w:sectPr w:rsidR="008162AE" w:rsidSect="002A3D59">
      <w:headerReference w:type="default" r:id="rId11"/>
      <w:footerReference w:type="default" r:id="rId12"/>
      <w:pgSz w:w="11906" w:h="16838"/>
      <w:pgMar w:top="1417" w:right="1701" w:bottom="709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3864" w14:textId="77777777" w:rsidR="004820FA" w:rsidRDefault="004820FA" w:rsidP="005E1593">
      <w:r>
        <w:separator/>
      </w:r>
    </w:p>
  </w:endnote>
  <w:endnote w:type="continuationSeparator" w:id="0">
    <w:p w14:paraId="457791AA" w14:textId="77777777" w:rsidR="004820FA" w:rsidRDefault="004820FA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08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8364"/>
      <w:gridCol w:w="244"/>
    </w:tblGrid>
    <w:tr w:rsidR="003B0024" w:rsidRPr="00211287" w14:paraId="1E8C2C7C" w14:textId="77777777" w:rsidTr="00211287">
      <w:trPr>
        <w:jc w:val="center"/>
      </w:trPr>
      <w:tc>
        <w:tcPr>
          <w:tcW w:w="8364" w:type="dxa"/>
          <w:vAlign w:val="center"/>
        </w:tcPr>
        <w:p w14:paraId="68467E52" w14:textId="27BC58C8" w:rsidR="00211287" w:rsidRPr="00453F5B" w:rsidRDefault="00211287" w:rsidP="00211287">
          <w:pPr>
            <w:pStyle w:val="Rodap"/>
            <w:spacing w:before="120" w:after="120"/>
            <w:ind w:right="-669"/>
            <w:rPr>
              <w:color w:val="000000" w:themeColor="text1"/>
              <w:sz w:val="20"/>
              <w:szCs w:val="20"/>
            </w:rPr>
          </w:pPr>
          <w:r w:rsidRPr="00453F5B">
            <w:rPr>
              <w:color w:val="000000" w:themeColor="text1"/>
              <w:sz w:val="20"/>
              <w:szCs w:val="20"/>
            </w:rPr>
            <w:t xml:space="preserve">Chamados: </w:t>
          </w:r>
          <w:r w:rsidR="00AB7E88">
            <w:rPr>
              <w:color w:val="000000" w:themeColor="text1"/>
              <w:sz w:val="20"/>
              <w:szCs w:val="20"/>
            </w:rPr>
            <w:t>epitychia</w:t>
          </w:r>
          <w:r w:rsidRPr="00453F5B">
            <w:rPr>
              <w:color w:val="000000" w:themeColor="text1"/>
              <w:sz w:val="20"/>
              <w:szCs w:val="20"/>
            </w:rPr>
            <w:t>.com.br | Telefon</w:t>
          </w:r>
          <w:r w:rsidR="00785214">
            <w:rPr>
              <w:color w:val="000000" w:themeColor="text1"/>
              <w:sz w:val="20"/>
              <w:szCs w:val="20"/>
            </w:rPr>
            <w:t xml:space="preserve">es: </w:t>
          </w:r>
          <w:r w:rsidR="00A002DA">
            <w:rPr>
              <w:color w:val="000000" w:themeColor="text1"/>
              <w:sz w:val="20"/>
              <w:szCs w:val="20"/>
            </w:rPr>
            <w:t>22</w:t>
          </w:r>
          <w:r w:rsidR="00F164F4">
            <w:rPr>
              <w:color w:val="000000" w:themeColor="text1"/>
              <w:sz w:val="20"/>
              <w:szCs w:val="20"/>
            </w:rPr>
            <w:t>44</w:t>
          </w:r>
          <w:r w:rsidR="00A002DA">
            <w:rPr>
              <w:color w:val="000000" w:themeColor="text1"/>
              <w:sz w:val="20"/>
              <w:szCs w:val="20"/>
            </w:rPr>
            <w:t>.</w:t>
          </w:r>
          <w:r w:rsidR="00F164F4">
            <w:rPr>
              <w:color w:val="000000" w:themeColor="text1"/>
              <w:sz w:val="20"/>
              <w:szCs w:val="20"/>
            </w:rPr>
            <w:t>6248</w:t>
          </w:r>
          <w:r w:rsidR="00AB7E88">
            <w:rPr>
              <w:color w:val="000000" w:themeColor="text1"/>
              <w:sz w:val="20"/>
              <w:szCs w:val="20"/>
            </w:rPr>
            <w:t xml:space="preserve">   </w:t>
          </w:r>
          <w:r w:rsidR="00785214">
            <w:rPr>
              <w:color w:val="000000" w:themeColor="text1"/>
              <w:sz w:val="20"/>
              <w:szCs w:val="20"/>
            </w:rPr>
            <w:t xml:space="preserve">Ramal </w:t>
          </w:r>
          <w:r w:rsidR="00A002DA">
            <w:rPr>
              <w:color w:val="000000" w:themeColor="text1"/>
              <w:sz w:val="20"/>
              <w:szCs w:val="20"/>
            </w:rPr>
            <w:t>111</w:t>
          </w:r>
        </w:p>
      </w:tc>
      <w:tc>
        <w:tcPr>
          <w:tcW w:w="244" w:type="dxa"/>
          <w:vAlign w:val="center"/>
        </w:tcPr>
        <w:p w14:paraId="7369025A" w14:textId="77777777" w:rsidR="003B0024" w:rsidRPr="00211287" w:rsidRDefault="003B0024" w:rsidP="00637831">
          <w:pPr>
            <w:pStyle w:val="Rodap"/>
            <w:spacing w:before="120" w:after="120"/>
            <w:jc w:val="right"/>
            <w:rPr>
              <w:color w:val="244061" w:themeColor="accent1" w:themeShade="80"/>
              <w:sz w:val="20"/>
              <w:szCs w:val="20"/>
            </w:rPr>
          </w:pPr>
        </w:p>
      </w:tc>
    </w:tr>
  </w:tbl>
  <w:p w14:paraId="02935935" w14:textId="77777777"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BA239" w14:textId="77777777" w:rsidR="004820FA" w:rsidRDefault="004820FA" w:rsidP="005E1593">
      <w:r>
        <w:separator/>
      </w:r>
    </w:p>
  </w:footnote>
  <w:footnote w:type="continuationSeparator" w:id="0">
    <w:p w14:paraId="6BAE114B" w14:textId="77777777" w:rsidR="004820FA" w:rsidRDefault="004820FA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3C666" w14:textId="7A061505" w:rsidR="006A7D27" w:rsidRDefault="00CD4744" w:rsidP="00840027">
    <w:pPr>
      <w:ind w:left="-1701" w:firstLine="141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19C28A" wp14:editId="24F5C78F">
          <wp:simplePos x="0" y="0"/>
          <wp:positionH relativeFrom="column">
            <wp:posOffset>-651510</wp:posOffset>
          </wp:positionH>
          <wp:positionV relativeFrom="paragraph">
            <wp:posOffset>219075</wp:posOffset>
          </wp:positionV>
          <wp:extent cx="638175" cy="638175"/>
          <wp:effectExtent l="0" t="0" r="9525" b="9525"/>
          <wp:wrapNone/>
          <wp:docPr id="2" name="Imagem 2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, Ícone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tbl>
    <w:tblPr>
      <w:tblStyle w:val="Tabelacomgrade"/>
      <w:tblW w:w="8739" w:type="dxa"/>
      <w:tblInd w:w="754" w:type="dxa"/>
      <w:tblLayout w:type="fixed"/>
      <w:tblLook w:val="01E0" w:firstRow="1" w:lastRow="1" w:firstColumn="1" w:lastColumn="1" w:noHBand="0" w:noVBand="0"/>
    </w:tblPr>
    <w:tblGrid>
      <w:gridCol w:w="4248"/>
      <w:gridCol w:w="2126"/>
      <w:gridCol w:w="2365"/>
    </w:tblGrid>
    <w:tr w:rsidR="00F33FFF" w:rsidRPr="00AD691F" w14:paraId="0DA80F7C" w14:textId="77777777" w:rsidTr="37C1CBE8">
      <w:trPr>
        <w:trHeight w:val="567"/>
      </w:trPr>
      <w:tc>
        <w:tcPr>
          <w:tcW w:w="6374" w:type="dxa"/>
          <w:gridSpan w:val="2"/>
          <w:vAlign w:val="center"/>
        </w:tcPr>
        <w:p w14:paraId="2E0EBE55" w14:textId="5B7A3D1C" w:rsidR="00F33FFF" w:rsidRPr="00F33FFF" w:rsidRDefault="00E05CBA" w:rsidP="00F33FFF">
          <w:pPr>
            <w:pStyle w:val="Cabealho"/>
            <w:rPr>
              <w:sz w:val="22"/>
              <w:szCs w:val="22"/>
            </w:rPr>
          </w:pPr>
          <w:r>
            <w:t>Termo de Responsabilidade de Microinformática</w:t>
          </w:r>
          <w:r w:rsidR="00F33FFF" w:rsidRPr="00F33FFF">
            <w:fldChar w:fldCharType="begin"/>
          </w:r>
          <w:r w:rsidR="00F33FFF" w:rsidRPr="00F33FFF">
            <w:rPr>
              <w:sz w:val="22"/>
              <w:szCs w:val="22"/>
            </w:rPr>
            <w:instrText xml:space="preserve"> TITLE   \* MERGEFORMAT </w:instrText>
          </w:r>
          <w:r w:rsidR="00F33FFF" w:rsidRPr="00F33FFF">
            <w:fldChar w:fldCharType="end"/>
          </w:r>
        </w:p>
      </w:tc>
      <w:tc>
        <w:tcPr>
          <w:tcW w:w="2365" w:type="dxa"/>
          <w:vMerge w:val="restart"/>
          <w:vAlign w:val="center"/>
        </w:tcPr>
        <w:p w14:paraId="06A89D52" w14:textId="1CDE4D8A" w:rsidR="00F33FFF" w:rsidRDefault="00CD4744" w:rsidP="003872DF">
          <w:pPr>
            <w:jc w:val="center"/>
          </w:pPr>
          <w:r>
            <w:rPr>
              <w:noProof/>
            </w:rPr>
            <w:drawing>
              <wp:inline distT="0" distB="0" distL="0" distR="0" wp14:anchorId="30D92F64" wp14:editId="752162F5">
                <wp:extent cx="1364615" cy="427355"/>
                <wp:effectExtent l="0" t="0" r="6985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4615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53F5B" w:rsidRPr="00A10908" w14:paraId="35DDD773" w14:textId="77777777" w:rsidTr="37C1CBE8">
      <w:trPr>
        <w:trHeight w:val="567"/>
      </w:trPr>
      <w:tc>
        <w:tcPr>
          <w:tcW w:w="4248" w:type="dxa"/>
          <w:vAlign w:val="center"/>
        </w:tcPr>
        <w:p w14:paraId="0366C079" w14:textId="0D31C3F4" w:rsidR="00453F5B" w:rsidRPr="00F33FFF" w:rsidRDefault="00E05CBA" w:rsidP="00F33FFF">
          <w:pPr>
            <w:pStyle w:val="Cabealho"/>
          </w:pPr>
          <w:r>
            <w:t>Microinformática</w:t>
          </w:r>
          <w:r w:rsidR="00453F5B" w:rsidRPr="00F33FFF">
            <w:fldChar w:fldCharType="begin"/>
          </w:r>
          <w:r w:rsidR="00453F5B" w:rsidRPr="00F33FFF">
            <w:rPr>
              <w:sz w:val="22"/>
              <w:szCs w:val="22"/>
            </w:rPr>
            <w:instrText xml:space="preserve"> SUBJECT   \* MERGEFORMAT </w:instrText>
          </w:r>
          <w:r w:rsidR="00453F5B" w:rsidRPr="00F33FFF">
            <w:fldChar w:fldCharType="end"/>
          </w:r>
        </w:p>
      </w:tc>
      <w:tc>
        <w:tcPr>
          <w:tcW w:w="2126" w:type="dxa"/>
          <w:vAlign w:val="center"/>
        </w:tcPr>
        <w:p w14:paraId="4F1103DE" w14:textId="3F57E2CB" w:rsidR="00453F5B" w:rsidRPr="00F33FFF" w:rsidRDefault="37C1CBE8" w:rsidP="00453F5B">
          <w:pPr>
            <w:pStyle w:val="Cabealho"/>
            <w:rPr>
              <w:sz w:val="22"/>
              <w:szCs w:val="22"/>
            </w:rPr>
          </w:pPr>
          <w:r w:rsidRPr="37C1CBE8">
            <w:rPr>
              <w:sz w:val="22"/>
              <w:szCs w:val="22"/>
            </w:rPr>
            <w:t>Data: 27/03/2025</w:t>
          </w:r>
        </w:p>
      </w:tc>
      <w:tc>
        <w:tcPr>
          <w:tcW w:w="2365" w:type="dxa"/>
          <w:vMerge/>
        </w:tcPr>
        <w:p w14:paraId="5ACE4299" w14:textId="77777777" w:rsidR="00453F5B" w:rsidRPr="00A10908" w:rsidRDefault="00453F5B" w:rsidP="00F33FFF">
          <w:pPr>
            <w:pStyle w:val="Cabealho"/>
            <w:rPr>
              <w:b/>
            </w:rPr>
          </w:pPr>
        </w:p>
      </w:tc>
    </w:tr>
  </w:tbl>
  <w:p w14:paraId="1A9F37E3" w14:textId="17B2E62F"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49B"/>
    <w:multiLevelType w:val="hybridMultilevel"/>
    <w:tmpl w:val="1E56379C"/>
    <w:lvl w:ilvl="0" w:tplc="D988F4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1198D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CD011B6"/>
    <w:multiLevelType w:val="hybridMultilevel"/>
    <w:tmpl w:val="4C36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61311"/>
    <w:multiLevelType w:val="hybridMultilevel"/>
    <w:tmpl w:val="A3BABD1C"/>
    <w:lvl w:ilvl="0" w:tplc="F62ED35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816982">
    <w:abstractNumId w:val="1"/>
  </w:num>
  <w:num w:numId="2" w16cid:durableId="1049574403">
    <w:abstractNumId w:val="0"/>
  </w:num>
  <w:num w:numId="3" w16cid:durableId="1955823379">
    <w:abstractNumId w:val="3"/>
  </w:num>
  <w:num w:numId="4" w16cid:durableId="1588344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4C4"/>
    <w:rsid w:val="0005169A"/>
    <w:rsid w:val="00061297"/>
    <w:rsid w:val="00074176"/>
    <w:rsid w:val="000A49AE"/>
    <w:rsid w:val="000C615C"/>
    <w:rsid w:val="000E2853"/>
    <w:rsid w:val="001029C6"/>
    <w:rsid w:val="00111FF8"/>
    <w:rsid w:val="0012299F"/>
    <w:rsid w:val="00132AA5"/>
    <w:rsid w:val="00156C91"/>
    <w:rsid w:val="001D497F"/>
    <w:rsid w:val="001F3D30"/>
    <w:rsid w:val="00211287"/>
    <w:rsid w:val="00213557"/>
    <w:rsid w:val="0026444F"/>
    <w:rsid w:val="00274187"/>
    <w:rsid w:val="002770DF"/>
    <w:rsid w:val="002A0901"/>
    <w:rsid w:val="002A0A4D"/>
    <w:rsid w:val="002A2876"/>
    <w:rsid w:val="002A3D59"/>
    <w:rsid w:val="002C26F1"/>
    <w:rsid w:val="00331443"/>
    <w:rsid w:val="00331C68"/>
    <w:rsid w:val="00340E52"/>
    <w:rsid w:val="00341B09"/>
    <w:rsid w:val="003423DF"/>
    <w:rsid w:val="0034544C"/>
    <w:rsid w:val="0035769D"/>
    <w:rsid w:val="003872DF"/>
    <w:rsid w:val="003B0024"/>
    <w:rsid w:val="003C034D"/>
    <w:rsid w:val="003C4AFD"/>
    <w:rsid w:val="003D377B"/>
    <w:rsid w:val="003E4933"/>
    <w:rsid w:val="0042609D"/>
    <w:rsid w:val="0044122A"/>
    <w:rsid w:val="00446301"/>
    <w:rsid w:val="00453F5B"/>
    <w:rsid w:val="00471891"/>
    <w:rsid w:val="004820FA"/>
    <w:rsid w:val="004B2855"/>
    <w:rsid w:val="004B60F1"/>
    <w:rsid w:val="004C5E42"/>
    <w:rsid w:val="004E665D"/>
    <w:rsid w:val="004F5FAA"/>
    <w:rsid w:val="004F62AA"/>
    <w:rsid w:val="005119E8"/>
    <w:rsid w:val="005165BF"/>
    <w:rsid w:val="00522BF2"/>
    <w:rsid w:val="00525DC3"/>
    <w:rsid w:val="005546E1"/>
    <w:rsid w:val="0055540E"/>
    <w:rsid w:val="00572317"/>
    <w:rsid w:val="005863B2"/>
    <w:rsid w:val="005A0DED"/>
    <w:rsid w:val="005B2D55"/>
    <w:rsid w:val="005C3C27"/>
    <w:rsid w:val="005D6128"/>
    <w:rsid w:val="005E1593"/>
    <w:rsid w:val="005E581A"/>
    <w:rsid w:val="005F45C2"/>
    <w:rsid w:val="005F487B"/>
    <w:rsid w:val="00603ACD"/>
    <w:rsid w:val="00612836"/>
    <w:rsid w:val="006148F6"/>
    <w:rsid w:val="006419CA"/>
    <w:rsid w:val="00663704"/>
    <w:rsid w:val="00670609"/>
    <w:rsid w:val="00696E32"/>
    <w:rsid w:val="006A233C"/>
    <w:rsid w:val="006A7D27"/>
    <w:rsid w:val="006D6C74"/>
    <w:rsid w:val="006E0167"/>
    <w:rsid w:val="0071434F"/>
    <w:rsid w:val="00740487"/>
    <w:rsid w:val="00743E89"/>
    <w:rsid w:val="00760C62"/>
    <w:rsid w:val="00785214"/>
    <w:rsid w:val="007A054B"/>
    <w:rsid w:val="007C0AF0"/>
    <w:rsid w:val="007C34B5"/>
    <w:rsid w:val="007D7E3B"/>
    <w:rsid w:val="007E04C4"/>
    <w:rsid w:val="0081056D"/>
    <w:rsid w:val="00813FB1"/>
    <w:rsid w:val="008162AE"/>
    <w:rsid w:val="00840027"/>
    <w:rsid w:val="00842903"/>
    <w:rsid w:val="00866690"/>
    <w:rsid w:val="00871E89"/>
    <w:rsid w:val="008729DD"/>
    <w:rsid w:val="008843C9"/>
    <w:rsid w:val="008C73D4"/>
    <w:rsid w:val="008D42B2"/>
    <w:rsid w:val="00920F6F"/>
    <w:rsid w:val="00937325"/>
    <w:rsid w:val="00945022"/>
    <w:rsid w:val="00980543"/>
    <w:rsid w:val="009B4AAE"/>
    <w:rsid w:val="009B7C00"/>
    <w:rsid w:val="009E7715"/>
    <w:rsid w:val="00A002DA"/>
    <w:rsid w:val="00A07083"/>
    <w:rsid w:val="00A47283"/>
    <w:rsid w:val="00A61C5F"/>
    <w:rsid w:val="00A6529D"/>
    <w:rsid w:val="00AB7E88"/>
    <w:rsid w:val="00AC0644"/>
    <w:rsid w:val="00AD04AE"/>
    <w:rsid w:val="00AD0A41"/>
    <w:rsid w:val="00AD0D40"/>
    <w:rsid w:val="00AD3966"/>
    <w:rsid w:val="00AD7EFE"/>
    <w:rsid w:val="00AE1992"/>
    <w:rsid w:val="00AF15FC"/>
    <w:rsid w:val="00B04BB0"/>
    <w:rsid w:val="00B12D84"/>
    <w:rsid w:val="00B13ECB"/>
    <w:rsid w:val="00B147A8"/>
    <w:rsid w:val="00B37F64"/>
    <w:rsid w:val="00B41AE0"/>
    <w:rsid w:val="00B41B54"/>
    <w:rsid w:val="00B47481"/>
    <w:rsid w:val="00B73F87"/>
    <w:rsid w:val="00B75B87"/>
    <w:rsid w:val="00BA2338"/>
    <w:rsid w:val="00BD7018"/>
    <w:rsid w:val="00BE19C3"/>
    <w:rsid w:val="00BE610B"/>
    <w:rsid w:val="00BF4901"/>
    <w:rsid w:val="00C214B4"/>
    <w:rsid w:val="00C22567"/>
    <w:rsid w:val="00C45059"/>
    <w:rsid w:val="00C52528"/>
    <w:rsid w:val="00CA279D"/>
    <w:rsid w:val="00CB7149"/>
    <w:rsid w:val="00CD4744"/>
    <w:rsid w:val="00CE2B3B"/>
    <w:rsid w:val="00CF382B"/>
    <w:rsid w:val="00D01206"/>
    <w:rsid w:val="00D37957"/>
    <w:rsid w:val="00DB24BB"/>
    <w:rsid w:val="00DB363F"/>
    <w:rsid w:val="00DF7C5B"/>
    <w:rsid w:val="00E05CBA"/>
    <w:rsid w:val="00E10306"/>
    <w:rsid w:val="00E31D31"/>
    <w:rsid w:val="00E32973"/>
    <w:rsid w:val="00E33D52"/>
    <w:rsid w:val="00E34C15"/>
    <w:rsid w:val="00E367ED"/>
    <w:rsid w:val="00E63F1C"/>
    <w:rsid w:val="00E6734E"/>
    <w:rsid w:val="00EC28B1"/>
    <w:rsid w:val="00EC6E52"/>
    <w:rsid w:val="00F13654"/>
    <w:rsid w:val="00F13C3B"/>
    <w:rsid w:val="00F164F4"/>
    <w:rsid w:val="00F33FFF"/>
    <w:rsid w:val="00F3423D"/>
    <w:rsid w:val="00F34F79"/>
    <w:rsid w:val="00F628F9"/>
    <w:rsid w:val="00F7724D"/>
    <w:rsid w:val="00F83776"/>
    <w:rsid w:val="00F85D52"/>
    <w:rsid w:val="00F93157"/>
    <w:rsid w:val="00FB5A09"/>
    <w:rsid w:val="00FC1F44"/>
    <w:rsid w:val="00FC2077"/>
    <w:rsid w:val="00FC7D6E"/>
    <w:rsid w:val="00FF64D5"/>
    <w:rsid w:val="00FF70FA"/>
    <w:rsid w:val="37C1CBE8"/>
    <w:rsid w:val="422AC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62F237"/>
  <w15:docId w15:val="{12C7DEFC-5612-4F40-BD37-04BC07CC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FF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A47283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A47283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47283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283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283"/>
    <w:pPr>
      <w:keepNext/>
      <w:keepLines/>
      <w:numPr>
        <w:ilvl w:val="4"/>
        <w:numId w:val="1"/>
      </w:numPr>
      <w:spacing w:before="200"/>
      <w:ind w:left="3600" w:hanging="36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283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283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283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283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39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A472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47283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Ttulo2Char">
    <w:name w:val="Título 2 Char"/>
    <w:basedOn w:val="Fontepargpadro"/>
    <w:link w:val="Ttulo2"/>
    <w:uiPriority w:val="9"/>
    <w:rsid w:val="00A47283"/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283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283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283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283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28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2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F33FFF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u w:val="none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33FF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33FF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F33FFF"/>
    <w:rPr>
      <w:color w:val="0000FF" w:themeColor="hyperlink"/>
      <w:u w:val="single"/>
    </w:rPr>
  </w:style>
  <w:style w:type="paragraph" w:customStyle="1" w:styleId="Verses">
    <w:name w:val="Versões"/>
    <w:link w:val="VersesChar"/>
    <w:qFormat/>
    <w:rsid w:val="00F33FF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F33FF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F33FF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F33FFF"/>
    <w:rPr>
      <w:rFonts w:eastAsia="Times" w:cs="Times New Roman"/>
      <w:sz w:val="16"/>
      <w:szCs w:val="20"/>
      <w:lang w:eastAsia="pt-BR"/>
    </w:rPr>
  </w:style>
  <w:style w:type="paragraph" w:customStyle="1" w:styleId="Aprovaes">
    <w:name w:val="Aprovações"/>
    <w:qFormat/>
    <w:rsid w:val="00074176"/>
    <w:pPr>
      <w:spacing w:after="0" w:line="240" w:lineRule="auto"/>
      <w:jc w:val="center"/>
    </w:pPr>
    <w:rPr>
      <w:rFonts w:ascii="Calibri" w:hAnsi="Calibri"/>
      <w:b/>
    </w:rPr>
  </w:style>
  <w:style w:type="character" w:styleId="TextodoEspaoReservado">
    <w:name w:val="Placeholder Text"/>
    <w:basedOn w:val="Fontepargpadro"/>
    <w:uiPriority w:val="99"/>
    <w:semiHidden/>
    <w:rsid w:val="003B0024"/>
    <w:rPr>
      <w:color w:val="808080"/>
    </w:rPr>
  </w:style>
  <w:style w:type="character" w:styleId="HiperlinkVisitado">
    <w:name w:val="FollowedHyperlink"/>
    <w:basedOn w:val="Fontepargpadro"/>
    <w:uiPriority w:val="99"/>
    <w:semiHidden/>
    <w:unhideWhenUsed/>
    <w:rsid w:val="00E10306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0306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816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ardo\Dropbox\Escritorio%20de%20Projetos\Modelos\Template%20com%20numeraca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827B86912EF348A09ADDFBD39FDE4D" ma:contentTypeVersion="16" ma:contentTypeDescription="Crie um novo documento." ma:contentTypeScope="" ma:versionID="ff2871b38e1dd0ead2a56065c2d41585">
  <xsd:schema xmlns:xsd="http://www.w3.org/2001/XMLSchema" xmlns:xs="http://www.w3.org/2001/XMLSchema" xmlns:p="http://schemas.microsoft.com/office/2006/metadata/properties" xmlns:ns2="08659f7e-8b0e-4ae4-a6ba-cf08dde29014" xmlns:ns3="ab7a50ed-39d9-45d8-93a6-cd30c626f502" targetNamespace="http://schemas.microsoft.com/office/2006/metadata/properties" ma:root="true" ma:fieldsID="fa360d38c679149f4cda910301e2cf9a" ns2:_="" ns3:_="">
    <xsd:import namespace="08659f7e-8b0e-4ae4-a6ba-cf08dde29014"/>
    <xsd:import namespace="ab7a50ed-39d9-45d8-93a6-cd30c626f5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659f7e-8b0e-4ae4-a6ba-cf08dde290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7f3b660-f2b2-4cd6-b36c-464c0aee8a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a50ed-39d9-45d8-93a6-cd30c626f50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42d8b4-d40b-4d50-8080-a6b760d36602}" ma:internalName="TaxCatchAll" ma:showField="CatchAllData" ma:web="ab7a50ed-39d9-45d8-93a6-cd30c626f5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7a50ed-39d9-45d8-93a6-cd30c626f502" xsi:nil="true"/>
    <lcf76f155ced4ddcb4097134ff3c332f xmlns="08659f7e-8b0e-4ae4-a6ba-cf08dde2901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8CCE95-515B-45A2-911C-2F536A2C60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659f7e-8b0e-4ae4-a6ba-cf08dde29014"/>
    <ds:schemaRef ds:uri="ab7a50ed-39d9-45d8-93a6-cd30c626f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9605B4-E836-4A32-B52F-5A3ADDD6CB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79317F-F268-47AB-9541-867FB0C05138}">
  <ds:schemaRefs>
    <ds:schemaRef ds:uri="http://schemas.microsoft.com/office/2006/metadata/properties"/>
    <ds:schemaRef ds:uri="http://schemas.microsoft.com/office/infopath/2007/PartnerControls"/>
    <ds:schemaRef ds:uri="ab7a50ed-39d9-45d8-93a6-cd30c626f502"/>
    <ds:schemaRef ds:uri="08659f7e-8b0e-4ae4-a6ba-cf08dde29014"/>
  </ds:schemaRefs>
</ds:datastoreItem>
</file>

<file path=customXml/itemProps4.xml><?xml version="1.0" encoding="utf-8"?>
<ds:datastoreItem xmlns:ds="http://schemas.openxmlformats.org/officeDocument/2006/customXml" ds:itemID="{FAB27F7B-01D8-4033-BF20-48C2B39774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com numeracao.dotx</Template>
  <TotalTime>7</TotalTime>
  <Pages>1</Pages>
  <Words>151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Joseval de Freitas Duarte</dc:creator>
  <cp:lastModifiedBy>Julio Marques</cp:lastModifiedBy>
  <cp:revision>4</cp:revision>
  <cp:lastPrinted>2022-09-08T15:43:00Z</cp:lastPrinted>
  <dcterms:created xsi:type="dcterms:W3CDTF">2025-07-18T18:21:00Z</dcterms:created>
  <dcterms:modified xsi:type="dcterms:W3CDTF">2025-07-21T19:42:00Z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0x010100CF827B86912EF348A09ADDFBD39FDE4D</vt:lpwstr>
  </property>
  <property fmtid="{D5CDD505-2E9C-101B-9397-08002B2CF9AE}" pid="3" name="Order">
    <vt:r8>9000</vt:r8>
  </property>
  <property fmtid="{D5CDD505-2E9C-101B-9397-08002B2CF9AE}" pid="4" name="MediaServiceImageTags">
    <vt:lpwstr/>
  </property>
</Properties>
</file>