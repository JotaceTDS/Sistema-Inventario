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387" w14:textId="77777777" w:rsidR="00F628F9" w:rsidRDefault="00F628F9" w:rsidP="00F628F9">
      <w:pPr>
        <w:shd w:val="clear" w:color="auto" w:fill="FFFFFF"/>
        <w:jc w:val="center"/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T</w:t>
      </w: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ERMO DE RESPONSABILIDADE PELA GUARDA E USO DO</w:t>
      </w:r>
    </w:p>
    <w:p w14:paraId="2AD28000" w14:textId="77777777" w:rsidR="00F628F9" w:rsidRPr="00783C58" w:rsidRDefault="00F628F9" w:rsidP="00F628F9">
      <w:pPr>
        <w:shd w:val="clear" w:color="auto" w:fill="FFFFFF"/>
        <w:jc w:val="center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EQUIPAMENTO DE TRABALHO</w:t>
      </w:r>
    </w:p>
    <w:p w14:paraId="68854083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5B08CA7D" w14:textId="32304EC8" w:rsidR="00F628F9" w:rsidRDefault="004F5FAA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7B4D02A3" w14:textId="77777777" w:rsidR="00F628F9" w:rsidRPr="00783C58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546B1043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34BF615" w14:textId="2CB02064" w:rsidR="00A9770E" w:rsidRPr="00A9770E" w:rsidRDefault="00F628F9" w:rsidP="43B41057">
      <w:pPr>
        <w:shd w:val="clear" w:color="auto" w:fill="FFFFFF" w:themeFill="background1"/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Nome:</w:t>
      </w:r>
      <w:r w:rsidR="00B41B54"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926A5E" w:rsidRPr="00926A5E">
        <w:rPr>
          <w:rFonts w:eastAsia="Calibri" w:cs="Calibri"/>
          <w:sz w:val="24"/>
          <w:szCs w:val="24"/>
        </w:rPr>
        <w:t>{Usuario}</w:t>
      </w:r>
    </w:p>
    <w:p w14:paraId="1EED6E6A" w14:textId="57B780D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Telefone: </w:t>
      </w:r>
      <w:r w:rsidR="00926A5E" w:rsidRPr="00926A5E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{Telefone}</w:t>
      </w:r>
    </w:p>
    <w:p w14:paraId="2167A668" w14:textId="79F89E03" w:rsidR="00174210" w:rsidRDefault="00F628F9" w:rsidP="00926A5E">
      <w:pPr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E-mail:</w:t>
      </w:r>
      <w:r w:rsidR="00926A5E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926A5E" w:rsidRPr="00926A5E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{Email}</w:t>
      </w: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1F0F7934" w14:textId="77777777" w:rsidR="00926A5E" w:rsidRPr="00926A5E" w:rsidRDefault="00926A5E" w:rsidP="00926A5E">
      <w:pPr>
        <w:jc w:val="both"/>
        <w:rPr>
          <w:rFonts w:eastAsia="Calibri" w:cs="Calibri"/>
        </w:rPr>
      </w:pPr>
    </w:p>
    <w:p w14:paraId="550EF3B6" w14:textId="1B604E36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Recebi da empresa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5E581A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Instituto Exito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CNPJ n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°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5E581A" w:rsidRPr="005E581A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33.638.027/0001-63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a título de empréstimo, para meu uso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exclusivo, os equipamentos especificados neste termo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responsabilidade, comprometendo-me a mantê-los em perfeito estado 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conservação, ficando ciente de que:</w:t>
      </w:r>
    </w:p>
    <w:p w14:paraId="39A867C8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E4630C8" w14:textId="2CA81491" w:rsidR="00F628F9" w:rsidRDefault="00A10FE1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1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-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Em caso de dano, inutilização ou extravio do equipamento deverei comunicar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imediatamente ao setor competente.</w:t>
      </w:r>
    </w:p>
    <w:p w14:paraId="35CA11CC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4197EE0" w14:textId="7F290066" w:rsidR="00F628F9" w:rsidRDefault="00A10FE1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2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-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Terminando os serviços ou no caso de rescisão do contrato de trabalho, devolverei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o equipamento completo e em perfeito estado de conservação, considerando-se o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tempo do uso </w:t>
      </w:r>
      <w:r w:rsidR="00057E4B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dele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ao setor competente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.</w:t>
      </w:r>
    </w:p>
    <w:p w14:paraId="012520F5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86E18B8" w14:textId="1D22D6FE" w:rsidR="00F628F9" w:rsidRDefault="00A10FE1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3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-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Estando os equipamentos em minha posse, estarei sujeito a inspeções sem prévio</w:t>
      </w:r>
      <w:r w:rsidR="00F628F9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F628F9"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aviso.</w:t>
      </w:r>
    </w:p>
    <w:p w14:paraId="0F4E89F7" w14:textId="77777777" w:rsidR="000959E1" w:rsidRDefault="000959E1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133F20E" w14:textId="77777777" w:rsidR="008C77C4" w:rsidRDefault="008C77C4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B7C2703" w14:textId="77777777" w:rsidR="008C77C4" w:rsidRDefault="008C77C4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4AF257E8" w14:textId="77777777" w:rsidR="008C77C4" w:rsidRDefault="008C77C4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AE84E30" w14:textId="77777777" w:rsidR="008C77C4" w:rsidRDefault="008C77C4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8817" w:type="dxa"/>
        <w:tblInd w:w="-5" w:type="dxa"/>
        <w:tblLook w:val="04A0" w:firstRow="1" w:lastRow="0" w:firstColumn="1" w:lastColumn="0" w:noHBand="0" w:noVBand="1"/>
      </w:tblPr>
      <w:tblGrid>
        <w:gridCol w:w="1565"/>
        <w:gridCol w:w="1745"/>
        <w:gridCol w:w="2786"/>
        <w:gridCol w:w="2721"/>
      </w:tblGrid>
      <w:tr w:rsidR="00884306" w:rsidRPr="00B064D2" w14:paraId="046C8F62" w14:textId="77777777" w:rsidTr="00884306">
        <w:trPr>
          <w:trHeight w:val="259"/>
        </w:trPr>
        <w:tc>
          <w:tcPr>
            <w:tcW w:w="1565" w:type="dxa"/>
          </w:tcPr>
          <w:p w14:paraId="2C9B6E2B" w14:textId="342F67C7" w:rsidR="00884306" w:rsidRPr="00B064D2" w:rsidRDefault="00884306" w:rsidP="000F1690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Bidi"/>
                <w:b/>
                <w:bCs/>
                <w:sz w:val="24"/>
                <w:szCs w:val="24"/>
              </w:rPr>
              <w:t>PATRIMONIO</w:t>
            </w:r>
          </w:p>
        </w:tc>
        <w:tc>
          <w:tcPr>
            <w:tcW w:w="1745" w:type="dxa"/>
          </w:tcPr>
          <w:p w14:paraId="78B942F7" w14:textId="79060AA2" w:rsidR="00884306" w:rsidRPr="3B735510" w:rsidRDefault="00884306" w:rsidP="000F169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2786" w:type="dxa"/>
          </w:tcPr>
          <w:p w14:paraId="61DE3B64" w14:textId="11C975CF" w:rsidR="00884306" w:rsidRPr="00B064D2" w:rsidRDefault="00884306" w:rsidP="000F1690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21" w:type="dxa"/>
          </w:tcPr>
          <w:p w14:paraId="25994804" w14:textId="77777777" w:rsidR="00884306" w:rsidRPr="00B064D2" w:rsidRDefault="00884306" w:rsidP="000F1690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proofErr w:type="gramStart"/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N.S</w:t>
            </w:r>
            <w:proofErr w:type="gramEnd"/>
          </w:p>
        </w:tc>
      </w:tr>
      <w:tr w:rsidR="00884306" w:rsidRPr="00F41D8C" w14:paraId="4488A8C9" w14:textId="77777777" w:rsidTr="00884306">
        <w:trPr>
          <w:trHeight w:val="448"/>
        </w:trPr>
        <w:tc>
          <w:tcPr>
            <w:tcW w:w="1565" w:type="dxa"/>
          </w:tcPr>
          <w:p w14:paraId="2F100516" w14:textId="77777777" w:rsidR="00884306" w:rsidRDefault="00884306" w:rsidP="43B41057">
            <w:pPr>
              <w:jc w:val="center"/>
            </w:pPr>
          </w:p>
          <w:p w14:paraId="53FA1525" w14:textId="42D3618C" w:rsidR="00884306" w:rsidRDefault="00ED3D35" w:rsidP="43B41057">
            <w:pPr>
              <w:jc w:val="center"/>
            </w:pPr>
            <w:r>
              <w:t>{Patrimonio}</w:t>
            </w:r>
          </w:p>
        </w:tc>
        <w:tc>
          <w:tcPr>
            <w:tcW w:w="1745" w:type="dxa"/>
          </w:tcPr>
          <w:p w14:paraId="08932256" w14:textId="77777777" w:rsidR="00884306" w:rsidRDefault="00884306" w:rsidP="5D3FFDCC">
            <w:pPr>
              <w:jc w:val="center"/>
            </w:pPr>
          </w:p>
          <w:p w14:paraId="3205D94D" w14:textId="52CFCA5D" w:rsidR="00884306" w:rsidRDefault="00884306" w:rsidP="5D3FFDCC">
            <w:pPr>
              <w:jc w:val="center"/>
              <w:rPr>
                <w:rFonts w:eastAsia="Calibri" w:cs="Calibri"/>
              </w:rPr>
            </w:pPr>
            <w:r w:rsidRPr="00926A5E">
              <w:t>{Marca}</w:t>
            </w:r>
          </w:p>
        </w:tc>
        <w:tc>
          <w:tcPr>
            <w:tcW w:w="2786" w:type="dxa"/>
          </w:tcPr>
          <w:p w14:paraId="5A85EEBA" w14:textId="764AE37B" w:rsidR="00884306" w:rsidRDefault="00884306" w:rsidP="5D3FFDCC">
            <w:pPr>
              <w:jc w:val="center"/>
              <w:rPr>
                <w:rFonts w:eastAsia="Calibri" w:cs="Calibri"/>
              </w:rPr>
            </w:pPr>
          </w:p>
          <w:p w14:paraId="68748041" w14:textId="39494E3C" w:rsidR="00884306" w:rsidRPr="00634EC7" w:rsidRDefault="00884306" w:rsidP="43B41057">
            <w:pPr>
              <w:jc w:val="center"/>
            </w:pPr>
            <w:r w:rsidRPr="00926A5E">
              <w:t>{Modelo}</w:t>
            </w:r>
          </w:p>
        </w:tc>
        <w:tc>
          <w:tcPr>
            <w:tcW w:w="2721" w:type="dxa"/>
          </w:tcPr>
          <w:p w14:paraId="58693F50" w14:textId="77777777" w:rsidR="00884306" w:rsidRDefault="00884306" w:rsidP="0E3DA67C">
            <w:pPr>
              <w:jc w:val="center"/>
              <w:rPr>
                <w:rFonts w:ascii="Arial" w:hAnsi="Arial" w:cs="Arial"/>
                <w:color w:val="800080"/>
              </w:rPr>
            </w:pPr>
          </w:p>
          <w:p w14:paraId="58AECA03" w14:textId="2A950F5B" w:rsidR="00884306" w:rsidRPr="00F12DAB" w:rsidRDefault="00884306" w:rsidP="43B41057">
            <w:pPr>
              <w:jc w:val="center"/>
            </w:pPr>
            <w:r>
              <w:t xml:space="preserve"> </w:t>
            </w:r>
            <w:r w:rsidRPr="00926A5E">
              <w:t>{Serie}</w:t>
            </w:r>
          </w:p>
        </w:tc>
      </w:tr>
      <w:tr w:rsidR="00884306" w14:paraId="535F4103" w14:textId="77777777" w:rsidTr="00884306">
        <w:trPr>
          <w:trHeight w:val="389"/>
        </w:trPr>
        <w:tc>
          <w:tcPr>
            <w:tcW w:w="1565" w:type="dxa"/>
          </w:tcPr>
          <w:p w14:paraId="49BFFCBD" w14:textId="77777777" w:rsidR="00884306" w:rsidRDefault="00884306" w:rsidP="000F1690">
            <w:pPr>
              <w:rPr>
                <w:rFonts w:eastAsia="Times New Roman" w:cstheme="minorBidi"/>
                <w:sz w:val="24"/>
                <w:szCs w:val="24"/>
              </w:rPr>
            </w:pPr>
          </w:p>
          <w:p w14:paraId="654FB0B4" w14:textId="5953BD03" w:rsidR="00884306" w:rsidRDefault="00884306" w:rsidP="5D3FFDCC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C590559" w14:textId="77777777" w:rsidR="00884306" w:rsidRDefault="00884306" w:rsidP="000F169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3D3AE59F" w14:textId="256E1CF1" w:rsidR="00884306" w:rsidRDefault="00884306" w:rsidP="000F1690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787E4BF" w14:textId="77777777" w:rsidR="00884306" w:rsidRDefault="00884306" w:rsidP="000F1690">
            <w:pPr>
              <w:rPr>
                <w:rFonts w:eastAsia="Times New Roman" w:cstheme="minorBidi"/>
                <w:sz w:val="24"/>
                <w:szCs w:val="24"/>
              </w:rPr>
            </w:pPr>
          </w:p>
        </w:tc>
      </w:tr>
    </w:tbl>
    <w:p w14:paraId="0F4FF272" w14:textId="77777777" w:rsidR="00E05BCA" w:rsidRDefault="00E05BCA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BF7114A" w14:textId="77777777" w:rsidR="00E05BCA" w:rsidRPr="000959E1" w:rsidRDefault="00E05BCA" w:rsidP="00E05BCA">
      <w:pPr>
        <w:pStyle w:val="PargrafodaLista"/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D29E2E6" w14:textId="3F87722D" w:rsidR="00F628F9" w:rsidRDefault="00F628F9" w:rsidP="50C2D925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50C2D925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São Paulo/SP, </w:t>
      </w:r>
      <w:r w:rsidR="001D6842" w:rsidRPr="001D6842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{Data</w:t>
      </w:r>
      <w:r w:rsidR="001D6842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}</w:t>
      </w:r>
    </w:p>
    <w:p w14:paraId="4AF29341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F1E0767" w14:textId="77777777" w:rsidR="00C7105C" w:rsidRDefault="00C7105C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A1F7FBD" w14:textId="5BA975EE" w:rsidR="00F628F9" w:rsidRDefault="00F628F9" w:rsidP="0E3DA67C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__________________________</w:t>
      </w:r>
    </w:p>
    <w:sectPr w:rsidR="00F628F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24157" w14:textId="77777777" w:rsidR="004552C5" w:rsidRDefault="004552C5" w:rsidP="005E1593">
      <w:r>
        <w:separator/>
      </w:r>
    </w:p>
  </w:endnote>
  <w:endnote w:type="continuationSeparator" w:id="0">
    <w:p w14:paraId="33BE1847" w14:textId="77777777" w:rsidR="004552C5" w:rsidRDefault="004552C5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8364"/>
      <w:gridCol w:w="244"/>
    </w:tblGrid>
    <w:tr w:rsidR="003B0024" w:rsidRPr="00211287" w14:paraId="1E8C2C7C" w14:textId="77777777" w:rsidTr="00211287">
      <w:trPr>
        <w:jc w:val="center"/>
      </w:trPr>
      <w:tc>
        <w:tcPr>
          <w:tcW w:w="8364" w:type="dxa"/>
          <w:vAlign w:val="center"/>
        </w:tcPr>
        <w:p w14:paraId="68467E52" w14:textId="27BC58C8" w:rsidR="00211287" w:rsidRPr="00453F5B" w:rsidRDefault="00211287" w:rsidP="00211287">
          <w:pPr>
            <w:pStyle w:val="Rodap"/>
            <w:spacing w:before="120" w:after="120"/>
            <w:ind w:right="-669"/>
            <w:rPr>
              <w:color w:val="000000" w:themeColor="text1"/>
              <w:sz w:val="20"/>
              <w:szCs w:val="20"/>
            </w:rPr>
          </w:pPr>
          <w:r w:rsidRPr="00453F5B">
            <w:rPr>
              <w:color w:val="000000" w:themeColor="text1"/>
              <w:sz w:val="20"/>
              <w:szCs w:val="20"/>
            </w:rPr>
            <w:t xml:space="preserve">Chamados: </w:t>
          </w:r>
          <w:r w:rsidR="00AB7E88">
            <w:rPr>
              <w:color w:val="000000" w:themeColor="text1"/>
              <w:sz w:val="20"/>
              <w:szCs w:val="20"/>
            </w:rPr>
            <w:t>epitychia</w:t>
          </w:r>
          <w:r w:rsidRPr="00453F5B">
            <w:rPr>
              <w:color w:val="000000" w:themeColor="text1"/>
              <w:sz w:val="20"/>
              <w:szCs w:val="20"/>
            </w:rPr>
            <w:t>.com.br | Telefon</w:t>
          </w:r>
          <w:r w:rsidR="00785214">
            <w:rPr>
              <w:color w:val="000000" w:themeColor="text1"/>
              <w:sz w:val="20"/>
              <w:szCs w:val="20"/>
            </w:rPr>
            <w:t xml:space="preserve">es: </w:t>
          </w:r>
          <w:r w:rsidR="00A002DA">
            <w:rPr>
              <w:color w:val="000000" w:themeColor="text1"/>
              <w:sz w:val="20"/>
              <w:szCs w:val="20"/>
            </w:rPr>
            <w:t>22</w:t>
          </w:r>
          <w:r w:rsidR="00F164F4">
            <w:rPr>
              <w:color w:val="000000" w:themeColor="text1"/>
              <w:sz w:val="20"/>
              <w:szCs w:val="20"/>
            </w:rPr>
            <w:t>44</w:t>
          </w:r>
          <w:r w:rsidR="00A002DA">
            <w:rPr>
              <w:color w:val="000000" w:themeColor="text1"/>
              <w:sz w:val="20"/>
              <w:szCs w:val="20"/>
            </w:rPr>
            <w:t>.</w:t>
          </w:r>
          <w:r w:rsidR="00F164F4">
            <w:rPr>
              <w:color w:val="000000" w:themeColor="text1"/>
              <w:sz w:val="20"/>
              <w:szCs w:val="20"/>
            </w:rPr>
            <w:t>6248</w:t>
          </w:r>
          <w:r w:rsidR="00AB7E88">
            <w:rPr>
              <w:color w:val="000000" w:themeColor="text1"/>
              <w:sz w:val="20"/>
              <w:szCs w:val="20"/>
            </w:rPr>
            <w:t xml:space="preserve">   </w:t>
          </w:r>
          <w:r w:rsidR="00785214">
            <w:rPr>
              <w:color w:val="000000" w:themeColor="text1"/>
              <w:sz w:val="20"/>
              <w:szCs w:val="20"/>
            </w:rPr>
            <w:t xml:space="preserve">Ramal </w:t>
          </w:r>
          <w:r w:rsidR="00A002DA">
            <w:rPr>
              <w:color w:val="000000" w:themeColor="text1"/>
              <w:sz w:val="20"/>
              <w:szCs w:val="20"/>
            </w:rPr>
            <w:t>111</w:t>
          </w:r>
        </w:p>
      </w:tc>
      <w:tc>
        <w:tcPr>
          <w:tcW w:w="244" w:type="dxa"/>
          <w:vAlign w:val="center"/>
        </w:tcPr>
        <w:p w14:paraId="7369025A" w14:textId="77777777" w:rsidR="003B0024" w:rsidRPr="00211287" w:rsidRDefault="003B0024" w:rsidP="00637831">
          <w:pPr>
            <w:pStyle w:val="Rodap"/>
            <w:spacing w:before="120" w:after="120"/>
            <w:jc w:val="right"/>
            <w:rPr>
              <w:color w:val="244061" w:themeColor="accent1" w:themeShade="80"/>
              <w:sz w:val="20"/>
              <w:szCs w:val="20"/>
            </w:rPr>
          </w:pPr>
        </w:p>
      </w:tc>
    </w:tr>
  </w:tbl>
  <w:p w14:paraId="02935935" w14:textId="77777777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80B8" w14:textId="77777777" w:rsidR="004552C5" w:rsidRDefault="004552C5" w:rsidP="005E1593">
      <w:r>
        <w:separator/>
      </w:r>
    </w:p>
  </w:footnote>
  <w:footnote w:type="continuationSeparator" w:id="0">
    <w:p w14:paraId="25DCEFA7" w14:textId="77777777" w:rsidR="004552C5" w:rsidRDefault="004552C5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739" w:type="dxa"/>
      <w:tblInd w:w="754" w:type="dxa"/>
      <w:tblLayout w:type="fixed"/>
      <w:tblLook w:val="01E0" w:firstRow="1" w:lastRow="1" w:firstColumn="1" w:lastColumn="1" w:noHBand="0" w:noVBand="0"/>
    </w:tblPr>
    <w:tblGrid>
      <w:gridCol w:w="4248"/>
      <w:gridCol w:w="2126"/>
      <w:gridCol w:w="2365"/>
    </w:tblGrid>
    <w:tr w:rsidR="00F33FFF" w:rsidRPr="00AD691F" w14:paraId="0DA80F7C" w14:textId="77777777" w:rsidTr="005863B2">
      <w:trPr>
        <w:trHeight w:val="567"/>
      </w:trPr>
      <w:tc>
        <w:tcPr>
          <w:tcW w:w="6374" w:type="dxa"/>
          <w:gridSpan w:val="2"/>
          <w:vAlign w:val="center"/>
        </w:tcPr>
        <w:p w14:paraId="2E0EBE55" w14:textId="03D81CB4" w:rsidR="00F33FFF" w:rsidRPr="00F33FFF" w:rsidRDefault="00E05CBA" w:rsidP="00F33FFF">
          <w:pPr>
            <w:pStyle w:val="Cabealho"/>
            <w:rPr>
              <w:sz w:val="22"/>
              <w:szCs w:val="22"/>
            </w:rPr>
          </w:pPr>
          <w:r>
            <w:t>Termo de Responsabilidade de Microinformática</w:t>
          </w:r>
          <w:r w:rsidR="00F33FFF" w:rsidRPr="00F33FFF">
            <w:fldChar w:fldCharType="begin"/>
          </w:r>
          <w:r w:rsidR="00F33FFF" w:rsidRPr="00F33FFF">
            <w:rPr>
              <w:sz w:val="22"/>
              <w:szCs w:val="22"/>
            </w:rPr>
            <w:instrText xml:space="preserve"> TITLE   \* MERGEFORMAT </w:instrText>
          </w:r>
          <w:r w:rsidR="00F33FFF" w:rsidRPr="00F33FFF">
            <w:fldChar w:fldCharType="end"/>
          </w:r>
        </w:p>
      </w:tc>
      <w:tc>
        <w:tcPr>
          <w:tcW w:w="2365" w:type="dxa"/>
          <w:vMerge w:val="restart"/>
          <w:vAlign w:val="center"/>
        </w:tcPr>
        <w:p w14:paraId="06A89D52" w14:textId="43E15D3F" w:rsidR="00F33FFF" w:rsidRDefault="00B13ECB" w:rsidP="003872DF">
          <w:pPr>
            <w:jc w:val="center"/>
          </w:pPr>
          <w:r>
            <w:rPr>
              <w:noProof/>
            </w:rPr>
            <w:drawing>
              <wp:inline distT="0" distB="0" distL="0" distR="0" wp14:anchorId="37C30304" wp14:editId="4CBEFCBA">
                <wp:extent cx="1364615" cy="443865"/>
                <wp:effectExtent l="0" t="0" r="6985" b="0"/>
                <wp:docPr id="73" name="Imagem 73" descr="Uma imagem contendo placa, monitor, pessoas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 descr="Uma imagem contendo placa, monitor, pessoas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4615" cy="443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53F5B" w:rsidRPr="00A10908" w14:paraId="35DDD773" w14:textId="77777777" w:rsidTr="005863B2">
      <w:trPr>
        <w:trHeight w:val="567"/>
      </w:trPr>
      <w:tc>
        <w:tcPr>
          <w:tcW w:w="4248" w:type="dxa"/>
          <w:vAlign w:val="center"/>
        </w:tcPr>
        <w:p w14:paraId="0366C079" w14:textId="53ACF4F9" w:rsidR="00453F5B" w:rsidRPr="00F33FFF" w:rsidRDefault="00E05CBA" w:rsidP="00F33FFF">
          <w:pPr>
            <w:pStyle w:val="Cabealho"/>
          </w:pPr>
          <w:r>
            <w:t>Microinformática</w:t>
          </w:r>
          <w:r w:rsidR="00453F5B" w:rsidRPr="00F33FFF">
            <w:fldChar w:fldCharType="begin"/>
          </w:r>
          <w:r w:rsidR="00453F5B" w:rsidRPr="00F33FFF">
            <w:rPr>
              <w:sz w:val="22"/>
              <w:szCs w:val="22"/>
            </w:rPr>
            <w:instrText xml:space="preserve"> SUBJECT   \* MERGEFORMAT </w:instrText>
          </w:r>
          <w:r w:rsidR="00453F5B" w:rsidRPr="00F33FFF">
            <w:fldChar w:fldCharType="end"/>
          </w:r>
        </w:p>
      </w:tc>
      <w:tc>
        <w:tcPr>
          <w:tcW w:w="2126" w:type="dxa"/>
          <w:vAlign w:val="center"/>
        </w:tcPr>
        <w:p w14:paraId="4F1103DE" w14:textId="0A9B5B1F" w:rsidR="00453F5B" w:rsidRPr="00F33FFF" w:rsidRDefault="00453F5B" w:rsidP="00453F5B">
          <w:pPr>
            <w:pStyle w:val="Cabealh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Data: </w:t>
          </w:r>
          <w:r w:rsidR="00173D03">
            <w:rPr>
              <w:sz w:val="22"/>
              <w:szCs w:val="22"/>
            </w:rPr>
            <w:t>04</w:t>
          </w:r>
          <w:r>
            <w:rPr>
              <w:sz w:val="22"/>
              <w:szCs w:val="22"/>
            </w:rPr>
            <w:t>/</w:t>
          </w:r>
          <w:r w:rsidR="00173D03">
            <w:rPr>
              <w:sz w:val="22"/>
              <w:szCs w:val="22"/>
            </w:rPr>
            <w:t>01</w:t>
          </w:r>
          <w:r>
            <w:rPr>
              <w:sz w:val="22"/>
              <w:szCs w:val="22"/>
            </w:rPr>
            <w:t>/20</w:t>
          </w:r>
          <w:r w:rsidR="00E63F1C">
            <w:rPr>
              <w:sz w:val="22"/>
              <w:szCs w:val="22"/>
            </w:rPr>
            <w:t>2</w:t>
          </w:r>
          <w:r w:rsidR="00173D03">
            <w:rPr>
              <w:sz w:val="22"/>
              <w:szCs w:val="22"/>
            </w:rPr>
            <w:t>3</w:t>
          </w:r>
        </w:p>
      </w:tc>
      <w:tc>
        <w:tcPr>
          <w:tcW w:w="2365" w:type="dxa"/>
          <w:vMerge/>
        </w:tcPr>
        <w:p w14:paraId="5ACE4299" w14:textId="77777777" w:rsidR="00453F5B" w:rsidRPr="00A10908" w:rsidRDefault="00453F5B" w:rsidP="00F33FFF">
          <w:pPr>
            <w:pStyle w:val="Cabealho"/>
            <w:rPr>
              <w:b/>
            </w:rPr>
          </w:pPr>
        </w:p>
      </w:tc>
    </w:tr>
  </w:tbl>
  <w:p w14:paraId="1A9F37E3" w14:textId="4CD5A617" w:rsidR="005E1593" w:rsidRDefault="00B13EC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FE4E78" wp14:editId="65D1530B">
          <wp:simplePos x="0" y="0"/>
          <wp:positionH relativeFrom="column">
            <wp:posOffset>-832485</wp:posOffset>
          </wp:positionH>
          <wp:positionV relativeFrom="paragraph">
            <wp:posOffset>-883920</wp:posOffset>
          </wp:positionV>
          <wp:extent cx="1123950" cy="1111178"/>
          <wp:effectExtent l="0" t="0" r="0" b="0"/>
          <wp:wrapNone/>
          <wp:docPr id="75" name="Imagem 75" descr="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m 75" descr="Gráfic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06" cy="112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9B"/>
    <w:multiLevelType w:val="hybridMultilevel"/>
    <w:tmpl w:val="1E56379C"/>
    <w:lvl w:ilvl="0" w:tplc="D988F4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CD011B6"/>
    <w:multiLevelType w:val="hybridMultilevel"/>
    <w:tmpl w:val="4C36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B0F58"/>
    <w:multiLevelType w:val="hybridMultilevel"/>
    <w:tmpl w:val="C29C88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61311"/>
    <w:multiLevelType w:val="hybridMultilevel"/>
    <w:tmpl w:val="A3BABD1C"/>
    <w:lvl w:ilvl="0" w:tplc="F62ED35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742920">
    <w:abstractNumId w:val="1"/>
  </w:num>
  <w:num w:numId="2" w16cid:durableId="167913926">
    <w:abstractNumId w:val="0"/>
  </w:num>
  <w:num w:numId="3" w16cid:durableId="208763259">
    <w:abstractNumId w:val="4"/>
  </w:num>
  <w:num w:numId="4" w16cid:durableId="1533614573">
    <w:abstractNumId w:val="2"/>
  </w:num>
  <w:num w:numId="5" w16cid:durableId="17389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C4"/>
    <w:rsid w:val="00007FAF"/>
    <w:rsid w:val="00014B83"/>
    <w:rsid w:val="00052D92"/>
    <w:rsid w:val="00057E4B"/>
    <w:rsid w:val="00061CA9"/>
    <w:rsid w:val="000709A4"/>
    <w:rsid w:val="00074176"/>
    <w:rsid w:val="000959E1"/>
    <w:rsid w:val="000A2CC4"/>
    <w:rsid w:val="000A3167"/>
    <w:rsid w:val="000A6DCC"/>
    <w:rsid w:val="000B39CC"/>
    <w:rsid w:val="000C3FF9"/>
    <w:rsid w:val="000C48A7"/>
    <w:rsid w:val="000C615C"/>
    <w:rsid w:val="000E2853"/>
    <w:rsid w:val="000F182D"/>
    <w:rsid w:val="001029C6"/>
    <w:rsid w:val="00111FF8"/>
    <w:rsid w:val="00114F20"/>
    <w:rsid w:val="00132AA5"/>
    <w:rsid w:val="001555CC"/>
    <w:rsid w:val="00156C91"/>
    <w:rsid w:val="00173D03"/>
    <w:rsid w:val="00174210"/>
    <w:rsid w:val="00187436"/>
    <w:rsid w:val="00191679"/>
    <w:rsid w:val="001D497F"/>
    <w:rsid w:val="001D6842"/>
    <w:rsid w:val="001F3D30"/>
    <w:rsid w:val="00201297"/>
    <w:rsid w:val="00211287"/>
    <w:rsid w:val="00213557"/>
    <w:rsid w:val="00222F3B"/>
    <w:rsid w:val="002568CF"/>
    <w:rsid w:val="0026444F"/>
    <w:rsid w:val="00274187"/>
    <w:rsid w:val="00281770"/>
    <w:rsid w:val="00283745"/>
    <w:rsid w:val="00283E93"/>
    <w:rsid w:val="002A0901"/>
    <w:rsid w:val="002A2876"/>
    <w:rsid w:val="002C1787"/>
    <w:rsid w:val="002C26F1"/>
    <w:rsid w:val="002C3BC5"/>
    <w:rsid w:val="00331443"/>
    <w:rsid w:val="00331C68"/>
    <w:rsid w:val="00340E52"/>
    <w:rsid w:val="00341B09"/>
    <w:rsid w:val="003423DF"/>
    <w:rsid w:val="0034544C"/>
    <w:rsid w:val="00351285"/>
    <w:rsid w:val="0035769D"/>
    <w:rsid w:val="003632B7"/>
    <w:rsid w:val="003872DF"/>
    <w:rsid w:val="003B0024"/>
    <w:rsid w:val="003C4728"/>
    <w:rsid w:val="003C4751"/>
    <w:rsid w:val="003C4AFD"/>
    <w:rsid w:val="003D36E4"/>
    <w:rsid w:val="003D377B"/>
    <w:rsid w:val="003E4933"/>
    <w:rsid w:val="004250D0"/>
    <w:rsid w:val="0042609D"/>
    <w:rsid w:val="004336B3"/>
    <w:rsid w:val="00442ECF"/>
    <w:rsid w:val="004477DF"/>
    <w:rsid w:val="00453F5B"/>
    <w:rsid w:val="004552C5"/>
    <w:rsid w:val="00461AFB"/>
    <w:rsid w:val="00471891"/>
    <w:rsid w:val="0047581F"/>
    <w:rsid w:val="00483489"/>
    <w:rsid w:val="004A1F01"/>
    <w:rsid w:val="004B2855"/>
    <w:rsid w:val="004B60F1"/>
    <w:rsid w:val="004F5FAA"/>
    <w:rsid w:val="004F62AA"/>
    <w:rsid w:val="005119E8"/>
    <w:rsid w:val="0051354D"/>
    <w:rsid w:val="00514A03"/>
    <w:rsid w:val="005165BF"/>
    <w:rsid w:val="00522BF2"/>
    <w:rsid w:val="00525DC3"/>
    <w:rsid w:val="005546E1"/>
    <w:rsid w:val="0055540E"/>
    <w:rsid w:val="00572317"/>
    <w:rsid w:val="00580B65"/>
    <w:rsid w:val="005863B2"/>
    <w:rsid w:val="00595622"/>
    <w:rsid w:val="005A0DED"/>
    <w:rsid w:val="005A3F75"/>
    <w:rsid w:val="005C239F"/>
    <w:rsid w:val="005D6128"/>
    <w:rsid w:val="005D7161"/>
    <w:rsid w:val="005E1593"/>
    <w:rsid w:val="005E581A"/>
    <w:rsid w:val="005F45C2"/>
    <w:rsid w:val="005F487B"/>
    <w:rsid w:val="00603ACD"/>
    <w:rsid w:val="006148F6"/>
    <w:rsid w:val="00621FE5"/>
    <w:rsid w:val="00634EC7"/>
    <w:rsid w:val="006419CA"/>
    <w:rsid w:val="00663704"/>
    <w:rsid w:val="00670609"/>
    <w:rsid w:val="00683542"/>
    <w:rsid w:val="00691162"/>
    <w:rsid w:val="00696E32"/>
    <w:rsid w:val="006A233C"/>
    <w:rsid w:val="006D6C74"/>
    <w:rsid w:val="006E0167"/>
    <w:rsid w:val="006E3D88"/>
    <w:rsid w:val="006F054A"/>
    <w:rsid w:val="0071434F"/>
    <w:rsid w:val="00717889"/>
    <w:rsid w:val="00743E89"/>
    <w:rsid w:val="00746B4B"/>
    <w:rsid w:val="00785214"/>
    <w:rsid w:val="00790112"/>
    <w:rsid w:val="007A054B"/>
    <w:rsid w:val="007A1D4A"/>
    <w:rsid w:val="007C0AF0"/>
    <w:rsid w:val="007C218D"/>
    <w:rsid w:val="007D49D1"/>
    <w:rsid w:val="007D7E3B"/>
    <w:rsid w:val="007E04C4"/>
    <w:rsid w:val="00810855"/>
    <w:rsid w:val="00813FB1"/>
    <w:rsid w:val="00842903"/>
    <w:rsid w:val="00866690"/>
    <w:rsid w:val="008672E8"/>
    <w:rsid w:val="00871E89"/>
    <w:rsid w:val="008729DD"/>
    <w:rsid w:val="00884306"/>
    <w:rsid w:val="008843C9"/>
    <w:rsid w:val="008A0C2E"/>
    <w:rsid w:val="008B4BFF"/>
    <w:rsid w:val="008C73D4"/>
    <w:rsid w:val="008C77C4"/>
    <w:rsid w:val="009036B9"/>
    <w:rsid w:val="00906935"/>
    <w:rsid w:val="00920F6F"/>
    <w:rsid w:val="00926A5E"/>
    <w:rsid w:val="00945022"/>
    <w:rsid w:val="00947FF3"/>
    <w:rsid w:val="009569E1"/>
    <w:rsid w:val="0095780A"/>
    <w:rsid w:val="00965F0F"/>
    <w:rsid w:val="00980543"/>
    <w:rsid w:val="00996658"/>
    <w:rsid w:val="009A2AFD"/>
    <w:rsid w:val="009B4AAE"/>
    <w:rsid w:val="009B7C00"/>
    <w:rsid w:val="009D2F25"/>
    <w:rsid w:val="009E7715"/>
    <w:rsid w:val="009F49EC"/>
    <w:rsid w:val="00A002DA"/>
    <w:rsid w:val="00A07083"/>
    <w:rsid w:val="00A10FE1"/>
    <w:rsid w:val="00A322AB"/>
    <w:rsid w:val="00A46748"/>
    <w:rsid w:val="00A47283"/>
    <w:rsid w:val="00A61C5F"/>
    <w:rsid w:val="00A6529D"/>
    <w:rsid w:val="00A9770E"/>
    <w:rsid w:val="00AB5858"/>
    <w:rsid w:val="00AB7E88"/>
    <w:rsid w:val="00AD04AE"/>
    <w:rsid w:val="00AD0A41"/>
    <w:rsid w:val="00AD0D40"/>
    <w:rsid w:val="00AD3966"/>
    <w:rsid w:val="00AD7EFE"/>
    <w:rsid w:val="00AE1992"/>
    <w:rsid w:val="00AE2453"/>
    <w:rsid w:val="00AF15FC"/>
    <w:rsid w:val="00AF1D9E"/>
    <w:rsid w:val="00B04BB0"/>
    <w:rsid w:val="00B12D84"/>
    <w:rsid w:val="00B13ECB"/>
    <w:rsid w:val="00B147A8"/>
    <w:rsid w:val="00B2031F"/>
    <w:rsid w:val="00B2353A"/>
    <w:rsid w:val="00B37F64"/>
    <w:rsid w:val="00B41B54"/>
    <w:rsid w:val="00B75B87"/>
    <w:rsid w:val="00BA2338"/>
    <w:rsid w:val="00BB0EE2"/>
    <w:rsid w:val="00BC3DFD"/>
    <w:rsid w:val="00BD7018"/>
    <w:rsid w:val="00BE19C3"/>
    <w:rsid w:val="00BE610B"/>
    <w:rsid w:val="00BF4901"/>
    <w:rsid w:val="00C10C56"/>
    <w:rsid w:val="00C1338D"/>
    <w:rsid w:val="00C13EF7"/>
    <w:rsid w:val="00C22567"/>
    <w:rsid w:val="00C45059"/>
    <w:rsid w:val="00C52528"/>
    <w:rsid w:val="00C53903"/>
    <w:rsid w:val="00C56101"/>
    <w:rsid w:val="00C7105C"/>
    <w:rsid w:val="00C762CF"/>
    <w:rsid w:val="00C95485"/>
    <w:rsid w:val="00CA279D"/>
    <w:rsid w:val="00CB539A"/>
    <w:rsid w:val="00CB7149"/>
    <w:rsid w:val="00CE2B3B"/>
    <w:rsid w:val="00CF382B"/>
    <w:rsid w:val="00D11769"/>
    <w:rsid w:val="00D37957"/>
    <w:rsid w:val="00D45205"/>
    <w:rsid w:val="00D62751"/>
    <w:rsid w:val="00DA686A"/>
    <w:rsid w:val="00DB363F"/>
    <w:rsid w:val="00DC1985"/>
    <w:rsid w:val="00DD2884"/>
    <w:rsid w:val="00DD5416"/>
    <w:rsid w:val="00DF7C5B"/>
    <w:rsid w:val="00E025A1"/>
    <w:rsid w:val="00E03C00"/>
    <w:rsid w:val="00E05BCA"/>
    <w:rsid w:val="00E05CBA"/>
    <w:rsid w:val="00E10306"/>
    <w:rsid w:val="00E25AD6"/>
    <w:rsid w:val="00E31D31"/>
    <w:rsid w:val="00E32973"/>
    <w:rsid w:val="00E34C15"/>
    <w:rsid w:val="00E367ED"/>
    <w:rsid w:val="00E545FE"/>
    <w:rsid w:val="00E63F1C"/>
    <w:rsid w:val="00E6734E"/>
    <w:rsid w:val="00EA0A61"/>
    <w:rsid w:val="00EC28B1"/>
    <w:rsid w:val="00EC6E52"/>
    <w:rsid w:val="00ED03AD"/>
    <w:rsid w:val="00ED3D35"/>
    <w:rsid w:val="00F00147"/>
    <w:rsid w:val="00F02E15"/>
    <w:rsid w:val="00F12DAB"/>
    <w:rsid w:val="00F1351C"/>
    <w:rsid w:val="00F13654"/>
    <w:rsid w:val="00F13C3B"/>
    <w:rsid w:val="00F164F4"/>
    <w:rsid w:val="00F326F9"/>
    <w:rsid w:val="00F33883"/>
    <w:rsid w:val="00F33FFF"/>
    <w:rsid w:val="00F34F79"/>
    <w:rsid w:val="00F41D84"/>
    <w:rsid w:val="00F50ED9"/>
    <w:rsid w:val="00F521BE"/>
    <w:rsid w:val="00F621F9"/>
    <w:rsid w:val="00F628F9"/>
    <w:rsid w:val="00F7724D"/>
    <w:rsid w:val="00F83776"/>
    <w:rsid w:val="00F83F75"/>
    <w:rsid w:val="00F85D52"/>
    <w:rsid w:val="00F86710"/>
    <w:rsid w:val="00F93157"/>
    <w:rsid w:val="00FB5A09"/>
    <w:rsid w:val="00FC2077"/>
    <w:rsid w:val="00FC7D6E"/>
    <w:rsid w:val="00FF64D5"/>
    <w:rsid w:val="00FF70FA"/>
    <w:rsid w:val="0C7EF483"/>
    <w:rsid w:val="0E3DA67C"/>
    <w:rsid w:val="117DD1D2"/>
    <w:rsid w:val="13977ADF"/>
    <w:rsid w:val="16A8D871"/>
    <w:rsid w:val="26D6A750"/>
    <w:rsid w:val="287277B1"/>
    <w:rsid w:val="2909033A"/>
    <w:rsid w:val="294A04AB"/>
    <w:rsid w:val="2AC3217A"/>
    <w:rsid w:val="330D0A91"/>
    <w:rsid w:val="353147FF"/>
    <w:rsid w:val="3C1AC95D"/>
    <w:rsid w:val="40FF68B4"/>
    <w:rsid w:val="41310BBC"/>
    <w:rsid w:val="4255AA4F"/>
    <w:rsid w:val="43B41057"/>
    <w:rsid w:val="46049A78"/>
    <w:rsid w:val="466599EB"/>
    <w:rsid w:val="4F94638D"/>
    <w:rsid w:val="50C2D925"/>
    <w:rsid w:val="51B24567"/>
    <w:rsid w:val="51C566B6"/>
    <w:rsid w:val="575A097F"/>
    <w:rsid w:val="582BFD1A"/>
    <w:rsid w:val="5D3FFDCC"/>
    <w:rsid w:val="5EE70206"/>
    <w:rsid w:val="6B36C2BE"/>
    <w:rsid w:val="6BAD9A25"/>
    <w:rsid w:val="71F83054"/>
    <w:rsid w:val="72561CCF"/>
    <w:rsid w:val="74C47CA7"/>
    <w:rsid w:val="7A96BCE8"/>
    <w:rsid w:val="7DED8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2F237"/>
  <w15:docId w15:val="{12C7DEFC-5612-4F40-BD37-04BC07C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F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A4728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47283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7283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83"/>
    <w:pPr>
      <w:keepNext/>
      <w:keepLines/>
      <w:numPr>
        <w:ilvl w:val="4"/>
        <w:numId w:val="1"/>
      </w:numPr>
      <w:spacing w:before="200"/>
      <w:ind w:left="3600" w:hanging="36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8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8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8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8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A47283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8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3FFF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33F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3FF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3FFF"/>
    <w:rPr>
      <w:color w:val="0000FF" w:themeColor="hyperlink"/>
      <w:u w:val="single"/>
    </w:rPr>
  </w:style>
  <w:style w:type="paragraph" w:customStyle="1" w:styleId="Verses">
    <w:name w:val="Versões"/>
    <w:link w:val="VersesChar"/>
    <w:qFormat/>
    <w:rsid w:val="00F33FF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F33FF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F33FF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F33FFF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074176"/>
    <w:pPr>
      <w:spacing w:after="0" w:line="240" w:lineRule="auto"/>
      <w:jc w:val="center"/>
    </w:pPr>
    <w:rPr>
      <w:rFonts w:ascii="Calibri" w:hAnsi="Calibri"/>
      <w:b/>
    </w:rPr>
  </w:style>
  <w:style w:type="character" w:styleId="TextodoEspaoReservado">
    <w:name w:val="Placeholder Text"/>
    <w:basedOn w:val="Fontepargpadro"/>
    <w:uiPriority w:val="99"/>
    <w:semiHidden/>
    <w:rsid w:val="003B0024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E10306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0306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A9770E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959E1"/>
    <w:pPr>
      <w:ind w:left="720"/>
      <w:contextualSpacing/>
    </w:pPr>
  </w:style>
  <w:style w:type="character" w:customStyle="1" w:styleId="xxxxcontentpasted0">
    <w:name w:val="x_x_x_x_contentpasted0"/>
    <w:basedOn w:val="Fontepargpadro"/>
    <w:rsid w:val="00B23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%20com%20numera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827B86912EF348A09ADDFBD39FDE4D" ma:contentTypeVersion="17" ma:contentTypeDescription="Crie um novo documento." ma:contentTypeScope="" ma:versionID="af4a9b896f1edf1c3c3b72e45c65c393">
  <xsd:schema xmlns:xsd="http://www.w3.org/2001/XMLSchema" xmlns:xs="http://www.w3.org/2001/XMLSchema" xmlns:p="http://schemas.microsoft.com/office/2006/metadata/properties" xmlns:ns2="08659f7e-8b0e-4ae4-a6ba-cf08dde29014" xmlns:ns3="ab7a50ed-39d9-45d8-93a6-cd30c626f502" targetNamespace="http://schemas.microsoft.com/office/2006/metadata/properties" ma:root="true" ma:fieldsID="cb98b87bd49daa5fe36f44c8b8feb38a" ns2:_="" ns3:_="">
    <xsd:import namespace="08659f7e-8b0e-4ae4-a6ba-cf08dde29014"/>
    <xsd:import namespace="ab7a50ed-39d9-45d8-93a6-cd30c626f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59f7e-8b0e-4ae4-a6ba-cf08dde29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f3b660-f2b2-4cd6-b36c-464c0aee8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0ed-39d9-45d8-93a6-cd30c626f50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42d8b4-d40b-4d50-8080-a6b760d36602}" ma:internalName="TaxCatchAll" ma:showField="CatchAllData" ma:web="ab7a50ed-39d9-45d8-93a6-cd30c626f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7a50ed-39d9-45d8-93a6-cd30c626f502" xsi:nil="true"/>
    <lcf76f155ced4ddcb4097134ff3c332f xmlns="08659f7e-8b0e-4ae4-a6ba-cf08dde2901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9B4111-02C5-4AE1-957D-EFE6B04F3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659f7e-8b0e-4ae4-a6ba-cf08dde29014"/>
    <ds:schemaRef ds:uri="ab7a50ed-39d9-45d8-93a6-cd30c626f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605B4-E836-4A32-B52F-5A3ADDD6CB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79317F-F268-47AB-9541-867FB0C05138}">
  <ds:schemaRefs>
    <ds:schemaRef ds:uri="http://schemas.microsoft.com/office/2006/metadata/properties"/>
    <ds:schemaRef ds:uri="http://schemas.microsoft.com/office/infopath/2007/PartnerControls"/>
    <ds:schemaRef ds:uri="ab7a50ed-39d9-45d8-93a6-cd30c626f502"/>
    <ds:schemaRef ds:uri="08659f7e-8b0e-4ae4-a6ba-cf08dde29014"/>
  </ds:schemaRefs>
</ds:datastoreItem>
</file>

<file path=customXml/itemProps4.xml><?xml version="1.0" encoding="utf-8"?>
<ds:datastoreItem xmlns:ds="http://schemas.openxmlformats.org/officeDocument/2006/customXml" ds:itemID="{FAB27F7B-01D8-4033-BF20-48C2B39774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com numeracao.dotx</Template>
  <TotalTime>61</TotalTime>
  <Pages>1</Pages>
  <Words>150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Joseval de Freitas Duarte</dc:creator>
  <cp:lastModifiedBy>Julio Marques</cp:lastModifiedBy>
  <cp:revision>4</cp:revision>
  <cp:lastPrinted>2022-03-28T17:11:00Z</cp:lastPrinted>
  <dcterms:created xsi:type="dcterms:W3CDTF">2025-07-18T15:59:00Z</dcterms:created>
  <dcterms:modified xsi:type="dcterms:W3CDTF">2025-07-21T18:27:00Z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0x010100CF827B86912EF348A09ADDFBD39FDE4D</vt:lpwstr>
  </property>
  <property fmtid="{D5CDD505-2E9C-101B-9397-08002B2CF9AE}" pid="3" name="Order">
    <vt:r8>9000</vt:r8>
  </property>
  <property fmtid="{D5CDD505-2E9C-101B-9397-08002B2CF9AE}" pid="4" name="MediaServiceImageTags">
    <vt:lpwstr/>
  </property>
</Properties>
</file>